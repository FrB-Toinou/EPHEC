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D08A55" w14:textId="77F8C6BF" w:rsidR="00D347F1" w:rsidRPr="00D347F1" w:rsidRDefault="00D347F1" w:rsidP="00B4258A">
      <w:pPr>
        <w:pStyle w:val="Titre1"/>
      </w:pPr>
      <w:r w:rsidRPr="00D347F1">
        <w:t>Premier container</w:t>
      </w:r>
    </w:p>
    <w:p w14:paraId="3057BC51" w14:textId="29F92988" w:rsidR="00D347F1" w:rsidRPr="00D347F1" w:rsidRDefault="00D347F1" w:rsidP="009A14C9">
      <w:pPr>
        <w:pStyle w:val="titre2"/>
      </w:pPr>
      <w:r w:rsidRPr="00D347F1">
        <w:t xml:space="preserve"> Hello World</w:t>
      </w:r>
    </w:p>
    <w:p w14:paraId="7EE9AD20" w14:textId="77777777" w:rsidR="00D347F1" w:rsidRPr="00D347F1" w:rsidRDefault="00D347F1" w:rsidP="00D347F1">
      <w:pPr>
        <w:rPr>
          <w:sz w:val="24"/>
          <w:szCs w:val="20"/>
        </w:rPr>
      </w:pPr>
      <w:r w:rsidRPr="00D347F1">
        <w:rPr>
          <w:sz w:val="24"/>
          <w:szCs w:val="20"/>
        </w:rPr>
        <w:t xml:space="preserve">Pour vous assurer que Docker est fonctionnel sur votre poste de travail, exécutez la commande suivante : </w:t>
      </w:r>
    </w:p>
    <w:p w14:paraId="30E0364F" w14:textId="2B79E8EE" w:rsidR="00D347F1" w:rsidRPr="00D347F1" w:rsidRDefault="00D347F1" w:rsidP="00D347F1">
      <w:pPr>
        <w:pStyle w:val="commande"/>
      </w:pPr>
      <w:r w:rsidRPr="00D347F1">
        <w:t>docker run hello-world</w:t>
      </w:r>
    </w:p>
    <w:p w14:paraId="24904819" w14:textId="77777777" w:rsidR="00D347F1" w:rsidRPr="00D347F1" w:rsidRDefault="00D347F1" w:rsidP="00D347F1">
      <w:pPr>
        <w:rPr>
          <w:sz w:val="24"/>
          <w:szCs w:val="20"/>
        </w:rPr>
      </w:pPr>
    </w:p>
    <w:p w14:paraId="4E2AA0ED" w14:textId="77777777" w:rsidR="00D347F1" w:rsidRPr="00D347F1" w:rsidRDefault="00D347F1" w:rsidP="00D347F1">
      <w:pPr>
        <w:rPr>
          <w:sz w:val="24"/>
          <w:szCs w:val="20"/>
        </w:rPr>
      </w:pPr>
      <w:r w:rsidRPr="00D347F1">
        <w:rPr>
          <w:sz w:val="24"/>
          <w:szCs w:val="20"/>
        </w:rPr>
        <w:t>Pouvez-vous expliquer avec vos mots ce qui s’est passé suite à l’exécution de cette commande?</w:t>
      </w:r>
    </w:p>
    <w:p w14:paraId="10D8638B" w14:textId="05AF0D09" w:rsidR="000B5088" w:rsidRDefault="00D347F1" w:rsidP="00D347F1">
      <w:pPr>
        <w:rPr>
          <w:sz w:val="24"/>
          <w:szCs w:val="20"/>
        </w:rPr>
      </w:pPr>
      <w:r>
        <w:rPr>
          <w:sz w:val="24"/>
          <w:szCs w:val="20"/>
        </w:rPr>
        <w:t xml:space="preserve">Afficher l’image d’un texte qui dit bonjours. </w:t>
      </w:r>
    </w:p>
    <w:p w14:paraId="08D3F661" w14:textId="77777777" w:rsidR="00D347F1" w:rsidRDefault="00D347F1" w:rsidP="00D347F1">
      <w:pPr>
        <w:rPr>
          <w:color w:val="A6A6A6"/>
          <w:sz w:val="24"/>
          <w:szCs w:val="20"/>
        </w:rPr>
      </w:pPr>
    </w:p>
    <w:p w14:paraId="5259EF7F" w14:textId="23CFAC40" w:rsidR="00D347F1" w:rsidRPr="00CF2722" w:rsidRDefault="00D347F1" w:rsidP="00D347F1">
      <w:pPr>
        <w:rPr>
          <w:color w:val="A6A6A6"/>
          <w:sz w:val="24"/>
          <w:szCs w:val="20"/>
          <w:lang w:val="en-GB"/>
        </w:rPr>
      </w:pPr>
      <w:r w:rsidRPr="00CF2722">
        <w:rPr>
          <w:color w:val="A6A6A6"/>
          <w:sz w:val="24"/>
          <w:szCs w:val="20"/>
          <w:lang w:val="en-GB"/>
        </w:rPr>
        <w:t xml:space="preserve">Resultat obtenu : </w:t>
      </w:r>
    </w:p>
    <w:p w14:paraId="42447A29" w14:textId="77777777" w:rsidR="00D347F1" w:rsidRDefault="00D347F1" w:rsidP="00D347F1">
      <w:pPr>
        <w:rPr>
          <w:color w:val="A6A6A6"/>
          <w:sz w:val="24"/>
          <w:szCs w:val="20"/>
          <w:lang w:val="en-GB"/>
        </w:rPr>
      </w:pPr>
      <w:r>
        <w:rPr>
          <w:color w:val="A6A6A6"/>
          <w:sz w:val="24"/>
          <w:szCs w:val="20"/>
          <w:lang w:val="en-GB"/>
        </w:rPr>
        <w:t>Hello from Docker!</w:t>
      </w:r>
    </w:p>
    <w:p w14:paraId="580F4B56" w14:textId="77777777" w:rsidR="00D347F1" w:rsidRDefault="00D347F1" w:rsidP="00D347F1">
      <w:pPr>
        <w:rPr>
          <w:color w:val="A6A6A6"/>
          <w:sz w:val="24"/>
          <w:szCs w:val="20"/>
          <w:lang w:val="en-GB"/>
        </w:rPr>
      </w:pPr>
      <w:r>
        <w:rPr>
          <w:color w:val="A6A6A6"/>
          <w:sz w:val="24"/>
          <w:szCs w:val="20"/>
          <w:lang w:val="en-GB"/>
        </w:rPr>
        <w:t>This message shows that your installation appears to be working correctly.</w:t>
      </w:r>
    </w:p>
    <w:p w14:paraId="5DCA1747" w14:textId="77777777" w:rsidR="00D347F1" w:rsidRDefault="00D347F1" w:rsidP="00D347F1">
      <w:pPr>
        <w:rPr>
          <w:color w:val="A6A6A6"/>
          <w:sz w:val="24"/>
          <w:szCs w:val="20"/>
          <w:lang w:val="en-GB"/>
        </w:rPr>
      </w:pPr>
    </w:p>
    <w:p w14:paraId="2CEBF45B" w14:textId="77777777" w:rsidR="00D347F1" w:rsidRDefault="00D347F1" w:rsidP="00D347F1">
      <w:pPr>
        <w:rPr>
          <w:color w:val="A6A6A6"/>
          <w:sz w:val="24"/>
          <w:szCs w:val="20"/>
          <w:lang w:val="en-GB"/>
        </w:rPr>
      </w:pPr>
      <w:r>
        <w:rPr>
          <w:color w:val="A6A6A6"/>
          <w:sz w:val="24"/>
          <w:szCs w:val="20"/>
          <w:lang w:val="en-GB"/>
        </w:rPr>
        <w:t>To generate this message, Docker took the following steps:</w:t>
      </w:r>
    </w:p>
    <w:p w14:paraId="730A20AC" w14:textId="77777777" w:rsidR="00D347F1" w:rsidRDefault="00D347F1" w:rsidP="00D347F1">
      <w:pPr>
        <w:rPr>
          <w:color w:val="A6A6A6"/>
          <w:sz w:val="24"/>
          <w:szCs w:val="20"/>
          <w:lang w:val="en-GB"/>
        </w:rPr>
      </w:pPr>
      <w:r>
        <w:rPr>
          <w:color w:val="A6A6A6"/>
          <w:sz w:val="24"/>
          <w:szCs w:val="20"/>
          <w:lang w:val="en-GB"/>
        </w:rPr>
        <w:t xml:space="preserve"> 1. The Docker client contacted the Docker daemon.</w:t>
      </w:r>
    </w:p>
    <w:p w14:paraId="6694499D" w14:textId="77777777" w:rsidR="00D347F1" w:rsidRDefault="00D347F1" w:rsidP="00D347F1">
      <w:pPr>
        <w:rPr>
          <w:color w:val="A6A6A6"/>
          <w:sz w:val="24"/>
          <w:szCs w:val="20"/>
          <w:lang w:val="en-GB"/>
        </w:rPr>
      </w:pPr>
      <w:r>
        <w:rPr>
          <w:color w:val="A6A6A6"/>
          <w:sz w:val="24"/>
          <w:szCs w:val="20"/>
          <w:lang w:val="en-GB"/>
        </w:rPr>
        <w:t xml:space="preserve"> 2. The Docker daemon pulled the "hello-world" image from the Docker Hub.</w:t>
      </w:r>
    </w:p>
    <w:p w14:paraId="61D8F1DC" w14:textId="77777777" w:rsidR="00D347F1" w:rsidRDefault="00D347F1" w:rsidP="00D347F1">
      <w:pPr>
        <w:rPr>
          <w:color w:val="A6A6A6"/>
          <w:sz w:val="24"/>
          <w:szCs w:val="20"/>
          <w:lang w:val="en-GB"/>
        </w:rPr>
      </w:pPr>
      <w:r>
        <w:rPr>
          <w:color w:val="A6A6A6"/>
          <w:sz w:val="24"/>
          <w:szCs w:val="20"/>
          <w:lang w:val="en-GB"/>
        </w:rPr>
        <w:t xml:space="preserve">    (amd64)</w:t>
      </w:r>
    </w:p>
    <w:p w14:paraId="5AC37F5A" w14:textId="77777777" w:rsidR="00D347F1" w:rsidRDefault="00D347F1" w:rsidP="00D347F1">
      <w:pPr>
        <w:rPr>
          <w:color w:val="A6A6A6"/>
          <w:sz w:val="24"/>
          <w:szCs w:val="20"/>
          <w:lang w:val="en-GB"/>
        </w:rPr>
      </w:pPr>
      <w:r>
        <w:rPr>
          <w:color w:val="A6A6A6"/>
          <w:sz w:val="24"/>
          <w:szCs w:val="20"/>
          <w:lang w:val="en-GB"/>
        </w:rPr>
        <w:t xml:space="preserve"> 3. The Docker daemon created a new container from that image which runs the</w:t>
      </w:r>
    </w:p>
    <w:p w14:paraId="18F99842" w14:textId="77777777" w:rsidR="00D347F1" w:rsidRDefault="00D347F1" w:rsidP="00D347F1">
      <w:pPr>
        <w:rPr>
          <w:color w:val="A6A6A6"/>
          <w:sz w:val="24"/>
          <w:szCs w:val="20"/>
          <w:lang w:val="en-GB"/>
        </w:rPr>
      </w:pPr>
      <w:r>
        <w:rPr>
          <w:color w:val="A6A6A6"/>
          <w:sz w:val="24"/>
          <w:szCs w:val="20"/>
          <w:lang w:val="en-GB"/>
        </w:rPr>
        <w:t xml:space="preserve">    executable that produces the output you are currently reading.</w:t>
      </w:r>
    </w:p>
    <w:p w14:paraId="3A52D96B" w14:textId="77777777" w:rsidR="00D347F1" w:rsidRDefault="00D347F1" w:rsidP="00D347F1">
      <w:pPr>
        <w:rPr>
          <w:color w:val="A6A6A6"/>
          <w:sz w:val="24"/>
          <w:szCs w:val="20"/>
          <w:lang w:val="en-GB"/>
        </w:rPr>
      </w:pPr>
      <w:r>
        <w:rPr>
          <w:color w:val="A6A6A6"/>
          <w:sz w:val="24"/>
          <w:szCs w:val="20"/>
          <w:lang w:val="en-GB"/>
        </w:rPr>
        <w:t xml:space="preserve"> 4. The Docker daemon streamed that output to the Docker client, which sent it</w:t>
      </w:r>
    </w:p>
    <w:p w14:paraId="176BB59D" w14:textId="77777777" w:rsidR="00D347F1" w:rsidRDefault="00D347F1" w:rsidP="00D347F1">
      <w:pPr>
        <w:rPr>
          <w:color w:val="A6A6A6"/>
          <w:sz w:val="24"/>
          <w:szCs w:val="20"/>
          <w:lang w:val="en-GB"/>
        </w:rPr>
      </w:pPr>
      <w:r>
        <w:rPr>
          <w:color w:val="A6A6A6"/>
          <w:sz w:val="24"/>
          <w:szCs w:val="20"/>
          <w:lang w:val="en-GB"/>
        </w:rPr>
        <w:t xml:space="preserve">    to your terminal.</w:t>
      </w:r>
    </w:p>
    <w:p w14:paraId="1A23166A" w14:textId="77777777" w:rsidR="00D347F1" w:rsidRDefault="00D347F1" w:rsidP="00D347F1">
      <w:pPr>
        <w:rPr>
          <w:color w:val="A6A6A6"/>
          <w:sz w:val="24"/>
          <w:szCs w:val="20"/>
          <w:lang w:val="en-GB"/>
        </w:rPr>
      </w:pPr>
    </w:p>
    <w:p w14:paraId="4F1F93D5" w14:textId="77777777" w:rsidR="00D347F1" w:rsidRDefault="00D347F1" w:rsidP="00D347F1">
      <w:pPr>
        <w:rPr>
          <w:color w:val="A6A6A6"/>
          <w:sz w:val="24"/>
          <w:szCs w:val="20"/>
          <w:lang w:val="en-GB"/>
        </w:rPr>
      </w:pPr>
      <w:r>
        <w:rPr>
          <w:color w:val="A6A6A6"/>
          <w:sz w:val="24"/>
          <w:szCs w:val="20"/>
          <w:lang w:val="en-GB"/>
        </w:rPr>
        <w:t>To try something more ambitious, you can run an Ubuntu container with:</w:t>
      </w:r>
    </w:p>
    <w:p w14:paraId="09773C7B" w14:textId="77777777" w:rsidR="00D347F1" w:rsidRDefault="00D347F1" w:rsidP="00D347F1">
      <w:pPr>
        <w:rPr>
          <w:color w:val="A6A6A6"/>
          <w:sz w:val="24"/>
          <w:szCs w:val="20"/>
          <w:lang w:val="en-GB"/>
        </w:rPr>
      </w:pPr>
      <w:r>
        <w:rPr>
          <w:color w:val="A6A6A6"/>
          <w:sz w:val="24"/>
          <w:szCs w:val="20"/>
          <w:lang w:val="en-GB"/>
        </w:rPr>
        <w:t xml:space="preserve"> $ docker run -it ubuntu bash</w:t>
      </w:r>
    </w:p>
    <w:p w14:paraId="3E57F5F4" w14:textId="77777777" w:rsidR="00D347F1" w:rsidRDefault="00D347F1" w:rsidP="00D347F1">
      <w:pPr>
        <w:rPr>
          <w:color w:val="A6A6A6"/>
          <w:sz w:val="24"/>
          <w:szCs w:val="20"/>
          <w:lang w:val="en-GB"/>
        </w:rPr>
      </w:pPr>
    </w:p>
    <w:p w14:paraId="4F835F1E" w14:textId="77777777" w:rsidR="00D347F1" w:rsidRDefault="00D347F1" w:rsidP="00D347F1">
      <w:pPr>
        <w:rPr>
          <w:color w:val="A6A6A6"/>
          <w:sz w:val="24"/>
          <w:szCs w:val="20"/>
          <w:lang w:val="en-GB"/>
        </w:rPr>
      </w:pPr>
      <w:r>
        <w:rPr>
          <w:color w:val="A6A6A6"/>
          <w:sz w:val="24"/>
          <w:szCs w:val="20"/>
          <w:lang w:val="en-GB"/>
        </w:rPr>
        <w:t>Share images, automate workflows, and more with a free Docker ID:</w:t>
      </w:r>
    </w:p>
    <w:p w14:paraId="7DE4D4B1" w14:textId="77777777" w:rsidR="00D347F1" w:rsidRDefault="00D347F1" w:rsidP="00D347F1">
      <w:pPr>
        <w:rPr>
          <w:color w:val="A6A6A6"/>
          <w:sz w:val="24"/>
          <w:szCs w:val="20"/>
          <w:lang w:val="en-GB"/>
        </w:rPr>
      </w:pPr>
      <w:r>
        <w:rPr>
          <w:color w:val="A6A6A6"/>
          <w:sz w:val="24"/>
          <w:szCs w:val="20"/>
          <w:lang w:val="en-GB"/>
        </w:rPr>
        <w:t xml:space="preserve"> https://hub.docker.com/</w:t>
      </w:r>
    </w:p>
    <w:p w14:paraId="4EC07F7D" w14:textId="77777777" w:rsidR="00D347F1" w:rsidRDefault="00D347F1" w:rsidP="00D347F1">
      <w:pPr>
        <w:rPr>
          <w:color w:val="A6A6A6"/>
          <w:sz w:val="24"/>
          <w:szCs w:val="20"/>
          <w:lang w:val="en-GB"/>
        </w:rPr>
      </w:pPr>
    </w:p>
    <w:p w14:paraId="49E7BB8C" w14:textId="77777777" w:rsidR="00D347F1" w:rsidRDefault="00D347F1" w:rsidP="00D347F1">
      <w:pPr>
        <w:rPr>
          <w:color w:val="A6A6A6"/>
          <w:sz w:val="24"/>
          <w:szCs w:val="20"/>
          <w:lang w:val="en-GB"/>
        </w:rPr>
      </w:pPr>
      <w:r>
        <w:rPr>
          <w:color w:val="A6A6A6"/>
          <w:sz w:val="24"/>
          <w:szCs w:val="20"/>
          <w:lang w:val="en-GB"/>
        </w:rPr>
        <w:t>For more examples and ideas, visit:</w:t>
      </w:r>
    </w:p>
    <w:p w14:paraId="5341BBF7" w14:textId="170143E0" w:rsidR="00D347F1" w:rsidRDefault="00D347F1" w:rsidP="00D347F1">
      <w:pPr>
        <w:rPr>
          <w:color w:val="A6A6A6"/>
          <w:sz w:val="24"/>
          <w:szCs w:val="20"/>
          <w:lang w:val="en-GB"/>
        </w:rPr>
      </w:pPr>
      <w:r>
        <w:rPr>
          <w:color w:val="A6A6A6"/>
          <w:sz w:val="24"/>
          <w:szCs w:val="20"/>
          <w:lang w:val="en-GB"/>
        </w:rPr>
        <w:t xml:space="preserve"> </w:t>
      </w:r>
      <w:hyperlink r:id="rId8" w:history="1">
        <w:r w:rsidR="00927BE1" w:rsidRPr="00165DDA">
          <w:rPr>
            <w:rStyle w:val="Lienhypertexte"/>
            <w:sz w:val="24"/>
            <w:szCs w:val="20"/>
            <w:lang w:val="en-GB"/>
          </w:rPr>
          <w:t>https://docs.docker.com/get-started/</w:t>
        </w:r>
      </w:hyperlink>
    </w:p>
    <w:p w14:paraId="7A2646C9" w14:textId="77777777" w:rsidR="00927BE1" w:rsidRDefault="00927BE1" w:rsidP="00D347F1">
      <w:pPr>
        <w:rPr>
          <w:color w:val="A6A6A6"/>
          <w:sz w:val="24"/>
          <w:szCs w:val="20"/>
          <w:lang w:val="en-GB"/>
        </w:rPr>
      </w:pPr>
    </w:p>
    <w:p w14:paraId="76E0F921" w14:textId="1954C04F" w:rsidR="00927BE1" w:rsidRPr="00927BE1" w:rsidRDefault="00927BE1" w:rsidP="009A14C9">
      <w:pPr>
        <w:pStyle w:val="titre2"/>
      </w:pPr>
      <w:r w:rsidRPr="00927BE1">
        <w:t>Observer un container</w:t>
      </w:r>
    </w:p>
    <w:p w14:paraId="2FC25E20" w14:textId="77777777" w:rsidR="00927BE1" w:rsidRPr="00927BE1" w:rsidRDefault="00927BE1" w:rsidP="00927BE1">
      <w:pPr>
        <w:rPr>
          <w:color w:val="002060"/>
          <w:sz w:val="24"/>
          <w:szCs w:val="20"/>
        </w:rPr>
      </w:pPr>
      <w:r w:rsidRPr="00927BE1">
        <w:rPr>
          <w:color w:val="002060"/>
          <w:sz w:val="24"/>
          <w:szCs w:val="20"/>
        </w:rPr>
        <w:t>Exécutez à présent la commande : docker container ls -a</w:t>
      </w:r>
    </w:p>
    <w:p w14:paraId="4EA1C445" w14:textId="77777777" w:rsidR="00927BE1" w:rsidRPr="00927BE1" w:rsidRDefault="00927BE1" w:rsidP="00927BE1">
      <w:pPr>
        <w:rPr>
          <w:color w:val="002060"/>
          <w:sz w:val="24"/>
          <w:szCs w:val="20"/>
        </w:rPr>
      </w:pPr>
    </w:p>
    <w:p w14:paraId="2EF37252" w14:textId="77777777" w:rsidR="00927BE1" w:rsidRPr="00927BE1" w:rsidRDefault="00927BE1" w:rsidP="00927BE1">
      <w:pPr>
        <w:rPr>
          <w:color w:val="002060"/>
          <w:sz w:val="24"/>
          <w:szCs w:val="20"/>
        </w:rPr>
      </w:pPr>
      <w:r w:rsidRPr="00927BE1">
        <w:rPr>
          <w:color w:val="002060"/>
          <w:sz w:val="24"/>
          <w:szCs w:val="20"/>
        </w:rPr>
        <w:t>Retrouvez les informations suivantes sur le container lancé précédemment :</w:t>
      </w:r>
    </w:p>
    <w:p w14:paraId="4C7572CE" w14:textId="77777777" w:rsidR="00927BE1" w:rsidRPr="00927BE1" w:rsidRDefault="00927BE1" w:rsidP="00927BE1">
      <w:pPr>
        <w:rPr>
          <w:color w:val="002060"/>
          <w:sz w:val="24"/>
          <w:szCs w:val="20"/>
        </w:rPr>
      </w:pPr>
    </w:p>
    <w:p w14:paraId="50C21975" w14:textId="030C9BD6" w:rsidR="00927BE1" w:rsidRPr="00927BE1" w:rsidRDefault="00927BE1" w:rsidP="00927BE1">
      <w:pPr>
        <w:rPr>
          <w:color w:val="002060"/>
          <w:sz w:val="24"/>
          <w:szCs w:val="20"/>
        </w:rPr>
      </w:pPr>
      <w:r w:rsidRPr="00927BE1">
        <w:rPr>
          <w:color w:val="002060"/>
          <w:sz w:val="24"/>
          <w:szCs w:val="20"/>
        </w:rPr>
        <w:lastRenderedPageBreak/>
        <w:t>Quel est son identifiant ?</w:t>
      </w:r>
      <w:r>
        <w:rPr>
          <w:color w:val="002060"/>
          <w:sz w:val="24"/>
          <w:szCs w:val="20"/>
        </w:rPr>
        <w:t xml:space="preserve"> </w:t>
      </w:r>
      <w:r w:rsidRPr="00927BE1">
        <w:rPr>
          <w:sz w:val="24"/>
          <w:szCs w:val="20"/>
        </w:rPr>
        <w:t>99f56f84cb29</w:t>
      </w:r>
      <w:r w:rsidRPr="00927BE1">
        <w:rPr>
          <w:color w:val="002060"/>
          <w:sz w:val="24"/>
          <w:szCs w:val="20"/>
        </w:rPr>
        <w:t xml:space="preserve">   </w:t>
      </w:r>
    </w:p>
    <w:p w14:paraId="4157886D" w14:textId="53C2AA17" w:rsidR="00927BE1" w:rsidRPr="00927BE1" w:rsidRDefault="00927BE1" w:rsidP="00927BE1">
      <w:pPr>
        <w:rPr>
          <w:color w:val="002060"/>
          <w:sz w:val="24"/>
          <w:szCs w:val="20"/>
        </w:rPr>
      </w:pPr>
      <w:r w:rsidRPr="00927BE1">
        <w:rPr>
          <w:color w:val="002060"/>
          <w:sz w:val="24"/>
          <w:szCs w:val="20"/>
        </w:rPr>
        <w:t>Quel est son nom ?</w:t>
      </w:r>
      <w:r w:rsidRPr="00927BE1">
        <w:t xml:space="preserve"> </w:t>
      </w:r>
      <w:r w:rsidRPr="00927BE1">
        <w:rPr>
          <w:sz w:val="24"/>
          <w:szCs w:val="20"/>
        </w:rPr>
        <w:t>condescending_gol</w:t>
      </w:r>
    </w:p>
    <w:p w14:paraId="56199F27" w14:textId="15F7D7C7" w:rsidR="00927BE1" w:rsidRPr="00927BE1" w:rsidRDefault="00927BE1" w:rsidP="00927BE1">
      <w:pPr>
        <w:rPr>
          <w:color w:val="002060"/>
          <w:sz w:val="24"/>
          <w:szCs w:val="20"/>
        </w:rPr>
      </w:pPr>
      <w:r w:rsidRPr="00927BE1">
        <w:rPr>
          <w:color w:val="002060"/>
          <w:sz w:val="24"/>
          <w:szCs w:val="20"/>
        </w:rPr>
        <w:t>Quel est son état ?</w:t>
      </w:r>
      <w:r w:rsidRPr="00927BE1">
        <w:t xml:space="preserve"> </w:t>
      </w:r>
      <w:r w:rsidRPr="00927BE1">
        <w:rPr>
          <w:sz w:val="24"/>
          <w:szCs w:val="20"/>
        </w:rPr>
        <w:t>Exited (0) 47 minutes ago</w:t>
      </w:r>
    </w:p>
    <w:p w14:paraId="2FFB880A" w14:textId="11E0240B" w:rsidR="00927BE1" w:rsidRPr="00927BE1" w:rsidRDefault="00927BE1" w:rsidP="00927BE1">
      <w:pPr>
        <w:rPr>
          <w:color w:val="002060"/>
          <w:sz w:val="24"/>
          <w:szCs w:val="20"/>
        </w:rPr>
      </w:pPr>
      <w:r w:rsidRPr="00927BE1">
        <w:rPr>
          <w:color w:val="002060"/>
          <w:sz w:val="24"/>
          <w:szCs w:val="20"/>
        </w:rPr>
        <w:t>Quel est le nom de son image? Avez-vous vu au point 1.1. d’‘où cette image provenait?</w:t>
      </w:r>
      <w:r>
        <w:rPr>
          <w:color w:val="002060"/>
          <w:sz w:val="24"/>
          <w:szCs w:val="20"/>
        </w:rPr>
        <w:t xml:space="preserve"> </w:t>
      </w:r>
      <w:r w:rsidRPr="00927BE1">
        <w:rPr>
          <w:sz w:val="24"/>
          <w:szCs w:val="20"/>
        </w:rPr>
        <w:t>hello-world:latest</w:t>
      </w:r>
    </w:p>
    <w:p w14:paraId="5F9EBE8C" w14:textId="120598F7" w:rsidR="00927BE1" w:rsidRPr="00417685" w:rsidRDefault="00927BE1" w:rsidP="00927BE1">
      <w:pPr>
        <w:rPr>
          <w:sz w:val="24"/>
          <w:szCs w:val="20"/>
        </w:rPr>
      </w:pPr>
      <w:r w:rsidRPr="00927BE1">
        <w:rPr>
          <w:color w:val="002060"/>
          <w:sz w:val="24"/>
          <w:szCs w:val="20"/>
        </w:rPr>
        <w:t>Quelle commande le container a-t-il exécuté?</w:t>
      </w:r>
      <w:r w:rsidR="00417685">
        <w:rPr>
          <w:color w:val="002060"/>
          <w:sz w:val="24"/>
          <w:szCs w:val="20"/>
        </w:rPr>
        <w:t xml:space="preserve"> </w:t>
      </w:r>
      <w:r w:rsidR="00417685" w:rsidRPr="00417685">
        <w:rPr>
          <w:sz w:val="24"/>
          <w:szCs w:val="20"/>
        </w:rPr>
        <w:t>docker container list,</w:t>
      </w:r>
    </w:p>
    <w:p w14:paraId="5EAF3DA9" w14:textId="1403AFE8" w:rsidR="00927BE1" w:rsidRPr="00927BE1" w:rsidRDefault="00927BE1" w:rsidP="00927BE1">
      <w:pPr>
        <w:rPr>
          <w:color w:val="002060"/>
          <w:sz w:val="24"/>
          <w:szCs w:val="20"/>
        </w:rPr>
      </w:pPr>
      <w:r w:rsidRPr="00927BE1">
        <w:rPr>
          <w:color w:val="002060"/>
          <w:sz w:val="24"/>
          <w:szCs w:val="20"/>
        </w:rPr>
        <w:t>Si vous avez installer Docker Desktop, pouvez-vous retrouver ces mêmes informations dans l’interface graphiqu</w:t>
      </w:r>
      <w:r>
        <w:rPr>
          <w:color w:val="002060"/>
          <w:sz w:val="24"/>
          <w:szCs w:val="20"/>
        </w:rPr>
        <w:t xml:space="preserve">e ? </w:t>
      </w:r>
    </w:p>
    <w:p w14:paraId="5DB7E82A" w14:textId="77777777" w:rsidR="00927BE1" w:rsidRDefault="00927BE1" w:rsidP="00D347F1">
      <w:pPr>
        <w:rPr>
          <w:color w:val="A6A6A6"/>
          <w:sz w:val="24"/>
          <w:szCs w:val="20"/>
        </w:rPr>
      </w:pPr>
    </w:p>
    <w:p w14:paraId="506D87DC" w14:textId="5AAB7C05" w:rsidR="00927BE1" w:rsidRDefault="00000000" w:rsidP="00D347F1">
      <w:pPr>
        <w:rPr>
          <w:color w:val="A6A6A6"/>
          <w:sz w:val="24"/>
          <w:szCs w:val="20"/>
        </w:rPr>
      </w:pPr>
      <w:r>
        <w:rPr>
          <w:noProof/>
          <w:color w:val="A6A6A6"/>
          <w:sz w:val="24"/>
          <w:szCs w:val="20"/>
        </w:rPr>
        <w:pict w14:anchorId="237846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i1025" type="#_x0000_t75" style="width:453.7pt;height:48.8pt;visibility:visible;mso-wrap-style:square">
            <v:imagedata r:id="rId9" o:title=""/>
          </v:shape>
        </w:pict>
      </w:r>
    </w:p>
    <w:p w14:paraId="13C83FA6" w14:textId="4B608A3A" w:rsidR="00927BE1" w:rsidRPr="00927BE1" w:rsidRDefault="00927BE1" w:rsidP="009A14C9">
      <w:pPr>
        <w:pStyle w:val="titre2"/>
      </w:pPr>
      <w:r w:rsidRPr="00927BE1">
        <w:t>Les images</w:t>
      </w:r>
    </w:p>
    <w:p w14:paraId="0C4922A7" w14:textId="77777777" w:rsidR="00927BE1" w:rsidRDefault="00927BE1" w:rsidP="00927BE1">
      <w:pPr>
        <w:rPr>
          <w:color w:val="002060"/>
          <w:sz w:val="24"/>
          <w:szCs w:val="20"/>
        </w:rPr>
      </w:pPr>
      <w:r w:rsidRPr="00927BE1">
        <w:rPr>
          <w:color w:val="002060"/>
          <w:sz w:val="24"/>
          <w:szCs w:val="20"/>
        </w:rPr>
        <w:t xml:space="preserve">Tapez à présent la commande suivante : </w:t>
      </w:r>
    </w:p>
    <w:p w14:paraId="043E74B0" w14:textId="09D0047F" w:rsidR="00927BE1" w:rsidRPr="00927BE1" w:rsidRDefault="00927BE1" w:rsidP="00927BE1">
      <w:pPr>
        <w:pStyle w:val="commande"/>
      </w:pPr>
      <w:r w:rsidRPr="00927BE1">
        <w:t>docker image ls</w:t>
      </w:r>
    </w:p>
    <w:p w14:paraId="6B0F2BF2" w14:textId="77777777" w:rsidR="00927BE1" w:rsidRPr="00927BE1" w:rsidRDefault="00927BE1" w:rsidP="00927BE1">
      <w:pPr>
        <w:rPr>
          <w:color w:val="002060"/>
          <w:sz w:val="24"/>
          <w:szCs w:val="20"/>
        </w:rPr>
      </w:pPr>
    </w:p>
    <w:p w14:paraId="0CEB71D9" w14:textId="77777777" w:rsidR="00E57DF3" w:rsidRDefault="00927BE1" w:rsidP="00927BE1">
      <w:pPr>
        <w:rPr>
          <w:color w:val="002060"/>
          <w:sz w:val="24"/>
          <w:szCs w:val="20"/>
        </w:rPr>
      </w:pPr>
      <w:r w:rsidRPr="00927BE1">
        <w:rPr>
          <w:color w:val="002060"/>
          <w:sz w:val="24"/>
          <w:szCs w:val="20"/>
        </w:rPr>
        <w:t xml:space="preserve">Quelles informations voyez-vous? </w:t>
      </w:r>
    </w:p>
    <w:p w14:paraId="750251AE" w14:textId="255818AB" w:rsidR="00E57DF3" w:rsidRPr="00E57DF3" w:rsidRDefault="00E57DF3" w:rsidP="00927BE1">
      <w:pPr>
        <w:rPr>
          <w:sz w:val="24"/>
          <w:szCs w:val="20"/>
          <w:lang w:val="en-GB"/>
        </w:rPr>
      </w:pPr>
      <w:r w:rsidRPr="00E57DF3">
        <w:rPr>
          <w:sz w:val="24"/>
          <w:szCs w:val="20"/>
          <w:lang w:val="en-GB"/>
        </w:rPr>
        <w:t>REPOSITORY                     TAG       IMAGE ID       CREATED        SIZE</w:t>
      </w:r>
    </w:p>
    <w:p w14:paraId="4015E2F8" w14:textId="076ECFAE" w:rsidR="00927BE1" w:rsidRPr="00927BE1" w:rsidRDefault="00927BE1" w:rsidP="00927BE1">
      <w:pPr>
        <w:rPr>
          <w:color w:val="002060"/>
          <w:sz w:val="24"/>
          <w:szCs w:val="20"/>
        </w:rPr>
      </w:pPr>
      <w:r w:rsidRPr="00927BE1">
        <w:rPr>
          <w:color w:val="002060"/>
          <w:sz w:val="24"/>
          <w:szCs w:val="20"/>
        </w:rPr>
        <w:t>Quel est le lien avec ce que vous avez observé auparavant?</w:t>
      </w:r>
      <w:r w:rsidR="00CF2722">
        <w:rPr>
          <w:color w:val="002060"/>
          <w:sz w:val="24"/>
          <w:szCs w:val="20"/>
        </w:rPr>
        <w:t xml:space="preserve"> </w:t>
      </w:r>
      <w:r w:rsidR="00CF2722" w:rsidRPr="00CF2722">
        <w:rPr>
          <w:sz w:val="24"/>
          <w:szCs w:val="20"/>
        </w:rPr>
        <w:t>Hello wor</w:t>
      </w:r>
      <w:r w:rsidR="00542CBF">
        <w:rPr>
          <w:sz w:val="24"/>
          <w:szCs w:val="20"/>
        </w:rPr>
        <w:t>l</w:t>
      </w:r>
      <w:r w:rsidR="00CF2722" w:rsidRPr="00CF2722">
        <w:rPr>
          <w:sz w:val="24"/>
          <w:szCs w:val="20"/>
        </w:rPr>
        <w:t>d</w:t>
      </w:r>
      <w:r w:rsidR="00CF2722">
        <w:rPr>
          <w:color w:val="002060"/>
          <w:sz w:val="24"/>
          <w:szCs w:val="20"/>
        </w:rPr>
        <w:t xml:space="preserve"> </w:t>
      </w:r>
    </w:p>
    <w:p w14:paraId="6E44338F" w14:textId="77777777" w:rsidR="007B7DEB" w:rsidRDefault="00927BE1" w:rsidP="00927BE1">
      <w:pPr>
        <w:rPr>
          <w:color w:val="002060"/>
          <w:sz w:val="24"/>
          <w:szCs w:val="20"/>
        </w:rPr>
      </w:pPr>
      <w:r w:rsidRPr="00927BE1">
        <w:rPr>
          <w:color w:val="002060"/>
          <w:sz w:val="24"/>
          <w:szCs w:val="20"/>
        </w:rPr>
        <w:t>Comparez l’output de cette commande avec la vue correspondante de l’interface graphique.</w:t>
      </w:r>
      <w:r w:rsidR="00CF2722">
        <w:rPr>
          <w:color w:val="002060"/>
          <w:sz w:val="24"/>
          <w:szCs w:val="20"/>
        </w:rPr>
        <w:t xml:space="preserve"> </w:t>
      </w:r>
    </w:p>
    <w:p w14:paraId="34C3FB15" w14:textId="77777777" w:rsidR="00AC5496" w:rsidRDefault="00AC5496" w:rsidP="00927BE1">
      <w:pPr>
        <w:rPr>
          <w:noProof/>
          <w:color w:val="002060"/>
          <w:sz w:val="24"/>
          <w:szCs w:val="20"/>
        </w:rPr>
      </w:pPr>
    </w:p>
    <w:p w14:paraId="37B09D72" w14:textId="77777777" w:rsidR="00AC5496" w:rsidRDefault="00AC5496" w:rsidP="00927BE1">
      <w:pPr>
        <w:rPr>
          <w:noProof/>
          <w:color w:val="002060"/>
          <w:sz w:val="24"/>
          <w:szCs w:val="20"/>
        </w:rPr>
      </w:pPr>
    </w:p>
    <w:p w14:paraId="2857D807" w14:textId="77777777" w:rsidR="00AC5496" w:rsidRDefault="00000000" w:rsidP="00927BE1">
      <w:pPr>
        <w:rPr>
          <w:noProof/>
          <w:color w:val="002060"/>
          <w:sz w:val="24"/>
          <w:szCs w:val="20"/>
        </w:rPr>
      </w:pPr>
      <w:r>
        <w:rPr>
          <w:noProof/>
          <w:color w:val="002060"/>
          <w:sz w:val="24"/>
          <w:szCs w:val="20"/>
        </w:rPr>
        <w:pict w14:anchorId="44EBF81B">
          <v:shape id="_x0000_i1026" type="#_x0000_t75" style="width:453.75pt;height:135.95pt;visibility:visible;mso-wrap-style:square">
            <v:imagedata r:id="rId10" o:title=""/>
          </v:shape>
        </w:pict>
      </w:r>
    </w:p>
    <w:p w14:paraId="2AC8D4CC" w14:textId="77777777" w:rsidR="00AC5496" w:rsidRDefault="00AC5496" w:rsidP="00927BE1">
      <w:pPr>
        <w:rPr>
          <w:noProof/>
          <w:color w:val="002060"/>
          <w:sz w:val="24"/>
          <w:szCs w:val="20"/>
        </w:rPr>
      </w:pPr>
    </w:p>
    <w:p w14:paraId="5DCFB11C" w14:textId="0D950119" w:rsidR="004E0724" w:rsidRDefault="00000000" w:rsidP="00927BE1">
      <w:pPr>
        <w:rPr>
          <w:color w:val="002060"/>
          <w:sz w:val="24"/>
          <w:szCs w:val="20"/>
        </w:rPr>
      </w:pPr>
      <w:r>
        <w:rPr>
          <w:noProof/>
          <w:color w:val="002060"/>
          <w:sz w:val="24"/>
          <w:szCs w:val="20"/>
        </w:rPr>
        <w:pict w14:anchorId="08073B01">
          <v:shape id="_x0000_i1027" type="#_x0000_t75" style="width:453.35pt;height:105.2pt;visibility:visible;mso-wrap-style:square">
            <v:imagedata r:id="rId11" o:title=""/>
          </v:shape>
        </w:pict>
      </w:r>
    </w:p>
    <w:p w14:paraId="3552CD07" w14:textId="77777777" w:rsidR="007B7DEB" w:rsidRDefault="00927BE1" w:rsidP="00927BE1">
      <w:pPr>
        <w:rPr>
          <w:color w:val="002060"/>
          <w:sz w:val="24"/>
          <w:szCs w:val="20"/>
        </w:rPr>
      </w:pPr>
      <w:r w:rsidRPr="00927BE1">
        <w:rPr>
          <w:color w:val="002060"/>
          <w:sz w:val="24"/>
          <w:szCs w:val="20"/>
        </w:rPr>
        <w:t>Essayez de trouver la commande qui vous permettra de supprimer cette image. C’est une bonne idée de ne pas conserver les images non utilisées sur votre système de fichiers : même avec la mutualisation de couches, elles prennent de l’espace sur le disque!</w:t>
      </w:r>
      <w:r w:rsidR="00B4258A">
        <w:rPr>
          <w:color w:val="002060"/>
          <w:sz w:val="24"/>
          <w:szCs w:val="20"/>
        </w:rPr>
        <w:t xml:space="preserve"> </w:t>
      </w:r>
    </w:p>
    <w:p w14:paraId="2C5A010F" w14:textId="40025A66" w:rsidR="00927BE1" w:rsidRPr="007D1484" w:rsidRDefault="00B4258A" w:rsidP="00927BE1">
      <w:pPr>
        <w:rPr>
          <w:sz w:val="24"/>
          <w:szCs w:val="20"/>
          <w:lang w:val="en-GB"/>
        </w:rPr>
      </w:pPr>
      <w:r w:rsidRPr="007D1484">
        <w:rPr>
          <w:sz w:val="24"/>
          <w:szCs w:val="20"/>
          <w:lang w:val="en-GB"/>
        </w:rPr>
        <w:t>Docker kill id_contained</w:t>
      </w:r>
    </w:p>
    <w:p w14:paraId="4FC602B5" w14:textId="77777777" w:rsidR="00927BE1" w:rsidRPr="007D1484" w:rsidRDefault="00927BE1" w:rsidP="00927BE1">
      <w:pPr>
        <w:rPr>
          <w:color w:val="A6A6A6"/>
          <w:sz w:val="24"/>
          <w:szCs w:val="20"/>
          <w:lang w:val="en-GB"/>
        </w:rPr>
      </w:pPr>
    </w:p>
    <w:p w14:paraId="4E015BD8" w14:textId="77777777" w:rsidR="00927BE1" w:rsidRPr="00927BE1" w:rsidRDefault="00927BE1" w:rsidP="00927BE1">
      <w:pPr>
        <w:rPr>
          <w:color w:val="A6A6A6"/>
          <w:sz w:val="24"/>
          <w:szCs w:val="20"/>
          <w:lang w:val="en-GB"/>
        </w:rPr>
      </w:pPr>
      <w:r w:rsidRPr="00927BE1">
        <w:rPr>
          <w:color w:val="A6A6A6"/>
          <w:sz w:val="24"/>
          <w:szCs w:val="20"/>
          <w:lang w:val="en-GB"/>
        </w:rPr>
        <w:t>REPOSITORY                     TAG       IMAGE ID       CREATED        SIZE</w:t>
      </w:r>
    </w:p>
    <w:p w14:paraId="252D3F5E" w14:textId="77777777" w:rsidR="00927BE1" w:rsidRPr="00927BE1" w:rsidRDefault="00927BE1" w:rsidP="00927BE1">
      <w:pPr>
        <w:rPr>
          <w:color w:val="A6A6A6"/>
          <w:sz w:val="24"/>
          <w:szCs w:val="20"/>
          <w:lang w:val="en-GB"/>
        </w:rPr>
      </w:pPr>
      <w:r w:rsidRPr="00927BE1">
        <w:rPr>
          <w:color w:val="A6A6A6"/>
          <w:sz w:val="24"/>
          <w:szCs w:val="20"/>
          <w:lang w:val="en-GB"/>
        </w:rPr>
        <w:t>hello-world                    latest    d715f14f9eca   2 weeks ago    20.4kB</w:t>
      </w:r>
    </w:p>
    <w:p w14:paraId="3800BAD9" w14:textId="53E4C114" w:rsidR="00927BE1" w:rsidRDefault="00927BE1" w:rsidP="00927BE1">
      <w:pPr>
        <w:rPr>
          <w:color w:val="A6A6A6"/>
          <w:sz w:val="24"/>
          <w:szCs w:val="20"/>
          <w:lang w:val="en-GB"/>
        </w:rPr>
      </w:pPr>
      <w:r w:rsidRPr="00927BE1">
        <w:rPr>
          <w:color w:val="A6A6A6"/>
          <w:sz w:val="24"/>
          <w:szCs w:val="20"/>
          <w:lang w:val="en-GB"/>
        </w:rPr>
        <w:t>docker/labs-vscode-installer   0.0.9     e2ad35612109   3 months ago   53.8MB</w:t>
      </w:r>
    </w:p>
    <w:p w14:paraId="4B96E042" w14:textId="77777777" w:rsidR="00B4258A" w:rsidRDefault="00B4258A" w:rsidP="00927BE1">
      <w:pPr>
        <w:rPr>
          <w:color w:val="A6A6A6"/>
          <w:sz w:val="24"/>
          <w:szCs w:val="20"/>
          <w:lang w:val="en-GB"/>
        </w:rPr>
      </w:pPr>
    </w:p>
    <w:p w14:paraId="530E9DA6" w14:textId="156933B0" w:rsidR="00B4258A" w:rsidRPr="00B4258A" w:rsidRDefault="00B4258A" w:rsidP="00B4258A">
      <w:pPr>
        <w:pStyle w:val="Titre1"/>
      </w:pPr>
      <w:r w:rsidRPr="00B4258A">
        <w:t>Utiliser un contain</w:t>
      </w:r>
      <w:r w:rsidRPr="00B4258A">
        <w:rPr>
          <w:rFonts w:eastAsia="Corbel"/>
        </w:rPr>
        <w:t>er</w:t>
      </w:r>
    </w:p>
    <w:p w14:paraId="72C2D63F" w14:textId="77777777" w:rsidR="00B4258A" w:rsidRPr="00B4258A" w:rsidRDefault="00B4258A" w:rsidP="00B4258A">
      <w:pPr>
        <w:rPr>
          <w:color w:val="002060"/>
          <w:sz w:val="24"/>
          <w:szCs w:val="20"/>
        </w:rPr>
      </w:pPr>
      <w:r w:rsidRPr="00B4258A">
        <w:rPr>
          <w:color w:val="002060"/>
          <w:sz w:val="24"/>
          <w:szCs w:val="20"/>
        </w:rPr>
        <w:t>Nous allons à présent voir comment il est possible d’interagir avec un container. Pour cela, nous allons prendre un simple container basé sur une distribution Linux Ubuntu, et interagir avec lui comme nous le ferions dans le cas d’une machine “normale” ou d’une machine virtuelle, via un shell interactif.</w:t>
      </w:r>
    </w:p>
    <w:p w14:paraId="37A23323" w14:textId="77777777" w:rsidR="00B4258A" w:rsidRPr="00B4258A" w:rsidRDefault="00B4258A" w:rsidP="00B4258A">
      <w:pPr>
        <w:rPr>
          <w:color w:val="002060"/>
          <w:sz w:val="24"/>
          <w:szCs w:val="20"/>
        </w:rPr>
      </w:pPr>
    </w:p>
    <w:p w14:paraId="6490901E" w14:textId="3AB31695" w:rsidR="00B4258A" w:rsidRPr="00B4258A" w:rsidRDefault="00B4258A" w:rsidP="009A14C9">
      <w:pPr>
        <w:pStyle w:val="titre2"/>
        <w:numPr>
          <w:ilvl w:val="0"/>
          <w:numId w:val="6"/>
        </w:numPr>
      </w:pPr>
      <w:r w:rsidRPr="00B4258A">
        <w:t>Interagir avec un container</w:t>
      </w:r>
    </w:p>
    <w:p w14:paraId="3FE3A9D5" w14:textId="77777777" w:rsidR="0039740C" w:rsidRDefault="00B4258A" w:rsidP="00B4258A">
      <w:pPr>
        <w:rPr>
          <w:color w:val="002060"/>
          <w:sz w:val="24"/>
          <w:szCs w:val="20"/>
        </w:rPr>
      </w:pPr>
      <w:r w:rsidRPr="00B4258A">
        <w:rPr>
          <w:color w:val="002060"/>
          <w:sz w:val="24"/>
          <w:szCs w:val="20"/>
        </w:rPr>
        <w:t>Lancez un container Ubuntu avec la commande suivante :</w:t>
      </w:r>
    </w:p>
    <w:p w14:paraId="18F5B6E7" w14:textId="4EB9905A" w:rsidR="00B4258A" w:rsidRPr="00B4258A" w:rsidRDefault="00B4258A" w:rsidP="0039740C">
      <w:pPr>
        <w:pStyle w:val="commande"/>
      </w:pPr>
      <w:r w:rsidRPr="00B4258A">
        <w:t xml:space="preserve"> docker run -it ubuntu bash</w:t>
      </w:r>
    </w:p>
    <w:p w14:paraId="257673E4" w14:textId="29032A2A" w:rsidR="00B4258A" w:rsidRPr="00B4258A" w:rsidRDefault="00B4258A" w:rsidP="00B4258A">
      <w:pPr>
        <w:rPr>
          <w:color w:val="002060"/>
          <w:sz w:val="24"/>
          <w:szCs w:val="20"/>
        </w:rPr>
      </w:pPr>
    </w:p>
    <w:p w14:paraId="4C48BF9A" w14:textId="77777777" w:rsidR="00B4258A" w:rsidRPr="00B4258A" w:rsidRDefault="00B4258A" w:rsidP="00B4258A">
      <w:pPr>
        <w:rPr>
          <w:color w:val="002060"/>
          <w:sz w:val="24"/>
          <w:szCs w:val="20"/>
        </w:rPr>
      </w:pPr>
      <w:r w:rsidRPr="00B4258A">
        <w:rPr>
          <w:color w:val="002060"/>
          <w:sz w:val="24"/>
          <w:szCs w:val="20"/>
        </w:rPr>
        <w:t>Normalement, après téléchargement de l’image ubuntu, le container se lance et vous obtenez un “prompt” dans votre console indiquant que vous pouvez interagir avec ce container.</w:t>
      </w:r>
    </w:p>
    <w:p w14:paraId="1DEB659E" w14:textId="77777777" w:rsidR="00B4258A" w:rsidRPr="00B4258A" w:rsidRDefault="00B4258A" w:rsidP="00B4258A">
      <w:pPr>
        <w:rPr>
          <w:color w:val="002060"/>
          <w:sz w:val="24"/>
          <w:szCs w:val="20"/>
        </w:rPr>
      </w:pPr>
    </w:p>
    <w:p w14:paraId="6AA61CBD" w14:textId="6977C7D7" w:rsidR="00B4258A" w:rsidRDefault="00B4258A" w:rsidP="00B4258A">
      <w:pPr>
        <w:rPr>
          <w:color w:val="002060"/>
          <w:sz w:val="24"/>
          <w:szCs w:val="20"/>
        </w:rPr>
      </w:pPr>
      <w:r w:rsidRPr="00B4258A">
        <w:rPr>
          <w:color w:val="002060"/>
          <w:sz w:val="24"/>
          <w:szCs w:val="20"/>
        </w:rPr>
        <w:t>A quoi servent les options i et t</w:t>
      </w:r>
      <w:r w:rsidR="005E6376">
        <w:rPr>
          <w:color w:val="002060"/>
          <w:sz w:val="24"/>
          <w:szCs w:val="20"/>
        </w:rPr>
        <w:t xml:space="preserve"> </w:t>
      </w:r>
      <w:r w:rsidRPr="00B4258A">
        <w:rPr>
          <w:color w:val="002060"/>
          <w:sz w:val="24"/>
          <w:szCs w:val="20"/>
        </w:rPr>
        <w:t>dans la commande ci-dessus?</w:t>
      </w:r>
    </w:p>
    <w:p w14:paraId="05DBD30F" w14:textId="6477DB51" w:rsidR="0039740C" w:rsidRDefault="00DC52BF" w:rsidP="00B4258A">
      <w:pPr>
        <w:rPr>
          <w:sz w:val="24"/>
          <w:szCs w:val="20"/>
          <w:lang w:val="en-GB"/>
        </w:rPr>
      </w:pPr>
      <w:r>
        <w:rPr>
          <w:sz w:val="24"/>
          <w:szCs w:val="20"/>
          <w:lang w:val="en-GB"/>
        </w:rPr>
        <w:t xml:space="preserve">I : </w:t>
      </w:r>
      <w:r w:rsidR="0039740C" w:rsidRPr="0039740C">
        <w:rPr>
          <w:sz w:val="24"/>
          <w:szCs w:val="20"/>
          <w:lang w:val="en-GB"/>
        </w:rPr>
        <w:t>--interactive                      Keep STDIN open even if not attached</w:t>
      </w:r>
    </w:p>
    <w:p w14:paraId="3128F609" w14:textId="21982BA0" w:rsidR="00415610" w:rsidRPr="00A04AB4" w:rsidRDefault="00DC52BF" w:rsidP="00B4258A">
      <w:pPr>
        <w:rPr>
          <w:sz w:val="24"/>
          <w:szCs w:val="20"/>
        </w:rPr>
      </w:pPr>
      <w:r w:rsidRPr="00A04AB4">
        <w:rPr>
          <w:sz w:val="24"/>
          <w:szCs w:val="20"/>
        </w:rPr>
        <w:t xml:space="preserve">T : </w:t>
      </w:r>
      <w:r w:rsidR="005C2964" w:rsidRPr="00A04AB4">
        <w:rPr>
          <w:sz w:val="24"/>
          <w:szCs w:val="20"/>
        </w:rPr>
        <w:t>-t, --tty                              Allocate a pseudo-TTY</w:t>
      </w:r>
    </w:p>
    <w:p w14:paraId="39B61B14" w14:textId="77777777" w:rsidR="005C2964" w:rsidRPr="00A04AB4" w:rsidRDefault="005C2964" w:rsidP="00B4258A">
      <w:pPr>
        <w:rPr>
          <w:sz w:val="24"/>
          <w:szCs w:val="20"/>
        </w:rPr>
      </w:pPr>
    </w:p>
    <w:p w14:paraId="01A95D4C" w14:textId="77777777" w:rsidR="00B4258A" w:rsidRDefault="00B4258A" w:rsidP="00B4258A">
      <w:pPr>
        <w:rPr>
          <w:color w:val="002060"/>
          <w:sz w:val="24"/>
          <w:szCs w:val="20"/>
        </w:rPr>
      </w:pPr>
      <w:r w:rsidRPr="00B4258A">
        <w:rPr>
          <w:color w:val="002060"/>
          <w:sz w:val="24"/>
          <w:szCs w:val="20"/>
        </w:rPr>
        <w:t>Chaque container Docker est destiné à exécuter une commande unique. Quelle est-elle dans ce cas-ci?</w:t>
      </w:r>
    </w:p>
    <w:p w14:paraId="3D58F5CE" w14:textId="2536B870" w:rsidR="0039740C" w:rsidRDefault="001E3CAA" w:rsidP="00B4258A">
      <w:pPr>
        <w:rPr>
          <w:sz w:val="24"/>
          <w:szCs w:val="20"/>
        </w:rPr>
      </w:pPr>
      <w:r>
        <w:rPr>
          <w:sz w:val="24"/>
          <w:szCs w:val="20"/>
        </w:rPr>
        <w:t>Dans</w:t>
      </w:r>
      <w:r w:rsidR="0039740C">
        <w:rPr>
          <w:sz w:val="24"/>
          <w:szCs w:val="20"/>
        </w:rPr>
        <w:t xml:space="preserve"> le terminal bash </w:t>
      </w:r>
      <w:r>
        <w:rPr>
          <w:sz w:val="24"/>
          <w:szCs w:val="20"/>
        </w:rPr>
        <w:t xml:space="preserve">ouvrir l’image d’ubuntu </w:t>
      </w:r>
      <w:r w:rsidR="0039740C">
        <w:rPr>
          <w:sz w:val="24"/>
          <w:szCs w:val="20"/>
        </w:rPr>
        <w:t xml:space="preserve">si installer sinon l’installer </w:t>
      </w:r>
      <w:r w:rsidR="005156BC">
        <w:rPr>
          <w:sz w:val="24"/>
          <w:szCs w:val="20"/>
        </w:rPr>
        <w:t>sur la machine</w:t>
      </w:r>
      <w:r w:rsidR="00332A9B">
        <w:rPr>
          <w:sz w:val="24"/>
          <w:szCs w:val="20"/>
        </w:rPr>
        <w:t xml:space="preserve"> </w:t>
      </w:r>
    </w:p>
    <w:p w14:paraId="67FADA3A" w14:textId="77777777" w:rsidR="00415610" w:rsidRPr="0039740C" w:rsidRDefault="00415610" w:rsidP="00B4258A">
      <w:pPr>
        <w:rPr>
          <w:sz w:val="24"/>
          <w:szCs w:val="20"/>
        </w:rPr>
      </w:pPr>
    </w:p>
    <w:p w14:paraId="596CEFE5" w14:textId="77777777" w:rsidR="00B4258A" w:rsidRDefault="00B4258A" w:rsidP="00B4258A">
      <w:pPr>
        <w:rPr>
          <w:color w:val="002060"/>
          <w:sz w:val="24"/>
          <w:szCs w:val="20"/>
        </w:rPr>
      </w:pPr>
      <w:r w:rsidRPr="00B4258A">
        <w:rPr>
          <w:color w:val="002060"/>
          <w:sz w:val="24"/>
          <w:szCs w:val="20"/>
        </w:rPr>
        <w:t>Dans le container, quels sont les processus présents? Et leurs PIDs?</w:t>
      </w:r>
    </w:p>
    <w:p w14:paraId="50D7532C" w14:textId="0781FA6F" w:rsidR="00415610" w:rsidRDefault="00A04AB4" w:rsidP="00B4258A">
      <w:pPr>
        <w:rPr>
          <w:sz w:val="24"/>
          <w:szCs w:val="20"/>
        </w:rPr>
      </w:pPr>
      <w:r>
        <w:rPr>
          <w:sz w:val="24"/>
          <w:szCs w:val="20"/>
        </w:rPr>
        <w:t>Le pid est bash</w:t>
      </w:r>
    </w:p>
    <w:p w14:paraId="0E15DA0E" w14:textId="1EE40FF2" w:rsidR="00E46C21" w:rsidRDefault="00000000" w:rsidP="00B4258A">
      <w:pPr>
        <w:rPr>
          <w:sz w:val="24"/>
          <w:szCs w:val="20"/>
        </w:rPr>
      </w:pPr>
      <w:r>
        <w:rPr>
          <w:noProof/>
          <w:sz w:val="24"/>
          <w:szCs w:val="20"/>
        </w:rPr>
        <w:pict w14:anchorId="0062A5E2">
          <v:shape id="_x0000_i1028" type="#_x0000_t75" style="width:454pt;height:62.7pt;visibility:visible;mso-wrap-style:square">
            <v:imagedata r:id="rId12" o:title=""/>
          </v:shape>
        </w:pict>
      </w:r>
    </w:p>
    <w:p w14:paraId="433C0261" w14:textId="77777777" w:rsidR="00B4258A" w:rsidRDefault="00B4258A" w:rsidP="00B4258A">
      <w:pPr>
        <w:rPr>
          <w:color w:val="002060"/>
          <w:sz w:val="24"/>
          <w:szCs w:val="20"/>
        </w:rPr>
      </w:pPr>
      <w:r w:rsidRPr="00B4258A">
        <w:rPr>
          <w:color w:val="002060"/>
          <w:sz w:val="24"/>
          <w:szCs w:val="20"/>
        </w:rPr>
        <w:t>Avec quel utilisateur êtes-vous loggé?</w:t>
      </w:r>
    </w:p>
    <w:p w14:paraId="237CB044" w14:textId="00ED42EC" w:rsidR="00415610" w:rsidRDefault="00360346" w:rsidP="00B4258A">
      <w:pPr>
        <w:rPr>
          <w:sz w:val="24"/>
          <w:szCs w:val="20"/>
        </w:rPr>
      </w:pPr>
      <w:r>
        <w:rPr>
          <w:sz w:val="24"/>
          <w:szCs w:val="20"/>
        </w:rPr>
        <w:t>root</w:t>
      </w:r>
    </w:p>
    <w:p w14:paraId="70F504D7" w14:textId="77777777" w:rsidR="00415610" w:rsidRPr="00415610" w:rsidRDefault="00415610" w:rsidP="00B4258A">
      <w:pPr>
        <w:rPr>
          <w:sz w:val="24"/>
          <w:szCs w:val="20"/>
        </w:rPr>
      </w:pPr>
    </w:p>
    <w:p w14:paraId="2FE825E0" w14:textId="70340E8A" w:rsidR="00B4258A" w:rsidRPr="007D1484" w:rsidRDefault="00B4258A" w:rsidP="00B4258A">
      <w:pPr>
        <w:rPr>
          <w:color w:val="002060"/>
          <w:sz w:val="24"/>
          <w:szCs w:val="20"/>
        </w:rPr>
      </w:pPr>
      <w:r w:rsidRPr="00B4258A">
        <w:rPr>
          <w:color w:val="002060"/>
          <w:sz w:val="24"/>
          <w:szCs w:val="20"/>
        </w:rPr>
        <w:t xml:space="preserve">Votre container a-t’il accès à Internet? </w:t>
      </w:r>
      <w:r w:rsidRPr="007D1484">
        <w:rPr>
          <w:color w:val="002060"/>
          <w:sz w:val="24"/>
          <w:szCs w:val="20"/>
        </w:rPr>
        <w:t>Qui est son résolveur?</w:t>
      </w:r>
    </w:p>
    <w:p w14:paraId="498A3676" w14:textId="4A34EDD3" w:rsidR="00415610" w:rsidRPr="007D1484" w:rsidRDefault="00415610" w:rsidP="00B4258A">
      <w:pPr>
        <w:rPr>
          <w:sz w:val="24"/>
          <w:szCs w:val="20"/>
        </w:rPr>
      </w:pPr>
      <w:r w:rsidRPr="007D1484">
        <w:rPr>
          <w:sz w:val="24"/>
          <w:szCs w:val="20"/>
        </w:rPr>
        <w:t>Oui.</w:t>
      </w:r>
    </w:p>
    <w:p w14:paraId="2D83A0E7" w14:textId="66837580" w:rsidR="00415610" w:rsidRPr="006A139B" w:rsidRDefault="00F624EC" w:rsidP="006A139B">
      <w:pPr>
        <w:rPr>
          <w:sz w:val="24"/>
          <w:szCs w:val="20"/>
        </w:rPr>
      </w:pPr>
      <w:r w:rsidRPr="00E21952">
        <w:rPr>
          <w:sz w:val="24"/>
          <w:szCs w:val="20"/>
        </w:rPr>
        <w:t xml:space="preserve">Le résolveur est </w:t>
      </w:r>
      <w:r w:rsidR="00E21952" w:rsidRPr="00E21952">
        <w:rPr>
          <w:sz w:val="24"/>
          <w:szCs w:val="20"/>
        </w:rPr>
        <w:t>le D</w:t>
      </w:r>
      <w:r w:rsidR="00E21952">
        <w:rPr>
          <w:sz w:val="24"/>
          <w:szCs w:val="20"/>
        </w:rPr>
        <w:t>NS</w:t>
      </w:r>
      <w:r w:rsidR="006A139B">
        <w:rPr>
          <w:sz w:val="24"/>
          <w:szCs w:val="20"/>
        </w:rPr>
        <w:t>.</w:t>
      </w:r>
    </w:p>
    <w:p w14:paraId="119BFC27" w14:textId="1995A568" w:rsidR="00415610" w:rsidRPr="00415610" w:rsidRDefault="00415610" w:rsidP="009A14C9">
      <w:pPr>
        <w:pStyle w:val="titre2"/>
      </w:pPr>
      <w:r w:rsidRPr="00415610">
        <w:t>Inspecter un container</w:t>
      </w:r>
    </w:p>
    <w:p w14:paraId="282518EB" w14:textId="7C86A464" w:rsidR="00415610" w:rsidRPr="007D1484" w:rsidRDefault="00415610" w:rsidP="00415610">
      <w:pPr>
        <w:rPr>
          <w:color w:val="002060"/>
          <w:sz w:val="24"/>
          <w:szCs w:val="20"/>
        </w:rPr>
      </w:pPr>
      <w:r w:rsidRPr="007D1484">
        <w:rPr>
          <w:color w:val="002060"/>
          <w:sz w:val="24"/>
          <w:szCs w:val="20"/>
        </w:rPr>
        <w:t>Dans un autre terminal et la commande docker inspect ou via l’interface graphique, essayez d’obtenir des informations sur ce container. Conseil : la commande grep peut vous être d’une grande aide!</w:t>
      </w:r>
    </w:p>
    <w:p w14:paraId="3239C46A" w14:textId="77777777" w:rsidR="00415610" w:rsidRPr="007D1484" w:rsidRDefault="00415610" w:rsidP="00415610">
      <w:pPr>
        <w:rPr>
          <w:color w:val="002060"/>
          <w:sz w:val="24"/>
          <w:szCs w:val="20"/>
        </w:rPr>
      </w:pPr>
    </w:p>
    <w:p w14:paraId="6D30F690" w14:textId="77777777" w:rsidR="00415610" w:rsidRDefault="00415610" w:rsidP="00415610">
      <w:pPr>
        <w:rPr>
          <w:color w:val="002060"/>
          <w:sz w:val="24"/>
          <w:szCs w:val="20"/>
        </w:rPr>
      </w:pPr>
      <w:r w:rsidRPr="007D1484">
        <w:rPr>
          <w:color w:val="002060"/>
          <w:sz w:val="24"/>
          <w:szCs w:val="20"/>
        </w:rPr>
        <w:t>Chaque container dispose d’une interface réseau. Quelle est l’adresse IP de l’interface de votre container?</w:t>
      </w:r>
    </w:p>
    <w:p w14:paraId="68EA072F" w14:textId="147F5A4D" w:rsidR="00B63E6B" w:rsidRPr="008E7B76" w:rsidRDefault="00000000" w:rsidP="008E7B76">
      <w:pPr>
        <w:rPr>
          <w:sz w:val="24"/>
          <w:szCs w:val="20"/>
        </w:rPr>
      </w:pPr>
      <w:r>
        <w:rPr>
          <w:noProof/>
          <w:sz w:val="24"/>
          <w:szCs w:val="20"/>
        </w:rPr>
        <w:pict w14:anchorId="2AAE243B">
          <v:shape id="_x0000_i1029" type="#_x0000_t75" style="width:453.15pt;height:108.75pt;visibility:visible;mso-wrap-style:square">
            <v:imagedata r:id="rId13" o:title=""/>
          </v:shape>
        </w:pict>
      </w:r>
    </w:p>
    <w:p w14:paraId="496170DB" w14:textId="77777777" w:rsidR="00B63E6B" w:rsidRPr="00415610" w:rsidRDefault="00B63E6B" w:rsidP="00415610">
      <w:pPr>
        <w:rPr>
          <w:sz w:val="24"/>
          <w:szCs w:val="20"/>
        </w:rPr>
      </w:pPr>
    </w:p>
    <w:p w14:paraId="0A6FED46" w14:textId="77777777" w:rsidR="00415610" w:rsidRDefault="00415610" w:rsidP="00415610">
      <w:pPr>
        <w:rPr>
          <w:color w:val="002060"/>
          <w:sz w:val="24"/>
          <w:szCs w:val="20"/>
        </w:rPr>
      </w:pPr>
      <w:r w:rsidRPr="007D1484">
        <w:rPr>
          <w:color w:val="002060"/>
          <w:sz w:val="24"/>
          <w:szCs w:val="20"/>
        </w:rPr>
        <w:t>Votre container a-t’il des ports ouverts?</w:t>
      </w:r>
    </w:p>
    <w:p w14:paraId="02C8F851" w14:textId="333E3E8B" w:rsidR="00AA3E8D" w:rsidRPr="00AA3E8D" w:rsidRDefault="00AA3E8D" w:rsidP="00415610">
      <w:pPr>
        <w:rPr>
          <w:sz w:val="24"/>
          <w:szCs w:val="20"/>
        </w:rPr>
      </w:pPr>
      <w:r w:rsidRPr="00AA3E8D">
        <w:rPr>
          <w:sz w:val="24"/>
          <w:szCs w:val="20"/>
        </w:rPr>
        <w:t xml:space="preserve">Non </w:t>
      </w:r>
    </w:p>
    <w:p w14:paraId="5DDBFA05" w14:textId="24C865CA" w:rsidR="00B63E6B" w:rsidRPr="00415610" w:rsidRDefault="00000000" w:rsidP="00415610">
      <w:pPr>
        <w:rPr>
          <w:sz w:val="24"/>
          <w:szCs w:val="20"/>
        </w:rPr>
      </w:pPr>
      <w:r>
        <w:rPr>
          <w:noProof/>
          <w:sz w:val="24"/>
          <w:szCs w:val="20"/>
        </w:rPr>
        <w:pict w14:anchorId="797E33A4">
          <v:shape id="_x0000_i1030" type="#_x0000_t75" style="width:290.3pt;height:44.25pt;visibility:visible;mso-wrap-style:square">
            <v:imagedata r:id="rId14" o:title=""/>
          </v:shape>
        </w:pict>
      </w:r>
    </w:p>
    <w:p w14:paraId="02EE4CC2" w14:textId="77777777" w:rsidR="00415610" w:rsidRPr="004578F6" w:rsidRDefault="00415610" w:rsidP="00415610">
      <w:pPr>
        <w:rPr>
          <w:color w:val="002060"/>
          <w:sz w:val="24"/>
          <w:szCs w:val="20"/>
        </w:rPr>
      </w:pPr>
      <w:r w:rsidRPr="004578F6">
        <w:rPr>
          <w:color w:val="002060"/>
          <w:sz w:val="24"/>
          <w:szCs w:val="20"/>
        </w:rPr>
        <w:t>Une fois que vous avez pu retrouver l’information demandée, vous pouvez à présent éteindre votre container ubuntu. Deux options sont possibles :</w:t>
      </w:r>
    </w:p>
    <w:p w14:paraId="0B03560B" w14:textId="77777777" w:rsidR="00415610" w:rsidRPr="004578F6" w:rsidRDefault="00415610" w:rsidP="00415610">
      <w:pPr>
        <w:rPr>
          <w:color w:val="002060"/>
          <w:sz w:val="24"/>
          <w:szCs w:val="20"/>
        </w:rPr>
      </w:pPr>
    </w:p>
    <w:p w14:paraId="1A0893E1" w14:textId="77777777" w:rsidR="00415610" w:rsidRPr="004578F6" w:rsidRDefault="00415610" w:rsidP="00415610">
      <w:pPr>
        <w:rPr>
          <w:color w:val="002060"/>
          <w:sz w:val="24"/>
          <w:szCs w:val="20"/>
        </w:rPr>
      </w:pPr>
      <w:r w:rsidRPr="004578F6">
        <w:rPr>
          <w:color w:val="002060"/>
          <w:sz w:val="24"/>
          <w:szCs w:val="20"/>
        </w:rPr>
        <w:t>Utiliser la commande docker stopdepuis la GUI ou un autre terminal.</w:t>
      </w:r>
    </w:p>
    <w:p w14:paraId="5114B8F1" w14:textId="5B0444D9" w:rsidR="00415610" w:rsidRPr="004578F6" w:rsidRDefault="00415610" w:rsidP="00415610">
      <w:pPr>
        <w:rPr>
          <w:color w:val="002060"/>
          <w:sz w:val="24"/>
          <w:szCs w:val="20"/>
        </w:rPr>
      </w:pPr>
      <w:r w:rsidRPr="004578F6">
        <w:rPr>
          <w:color w:val="002060"/>
          <w:sz w:val="24"/>
          <w:szCs w:val="20"/>
        </w:rPr>
        <w:t>Taper exit</w:t>
      </w:r>
      <w:r w:rsidR="00AA3E8D">
        <w:rPr>
          <w:color w:val="002060"/>
          <w:sz w:val="24"/>
          <w:szCs w:val="20"/>
        </w:rPr>
        <w:t xml:space="preserve"> </w:t>
      </w:r>
      <w:r w:rsidRPr="004578F6">
        <w:rPr>
          <w:color w:val="002060"/>
          <w:sz w:val="24"/>
          <w:szCs w:val="20"/>
        </w:rPr>
        <w:t>dans le shell du container. Cela aura pour effet de quitter le processus bash, qui est le processus principal du container. Une fois ce processus quitté, le container n’a plus de raison d’être et s’arrête automatiquement (il est néanmoins possible de le redémarrer).</w:t>
      </w:r>
      <w:r w:rsidR="00B63E6B" w:rsidRPr="004578F6">
        <w:rPr>
          <w:color w:val="002060"/>
          <w:sz w:val="24"/>
          <w:szCs w:val="20"/>
        </w:rPr>
        <w:br/>
      </w:r>
    </w:p>
    <w:p w14:paraId="3673FF8F" w14:textId="15688D9D" w:rsidR="00B63E6B" w:rsidRPr="00B63E6B" w:rsidRDefault="00B63E6B" w:rsidP="009A14C9">
      <w:pPr>
        <w:pStyle w:val="titre2"/>
      </w:pPr>
      <w:r w:rsidRPr="00B63E6B">
        <w:t>Faire tourner un service dans un container</w:t>
      </w:r>
    </w:p>
    <w:p w14:paraId="1B1FE6BF" w14:textId="77777777" w:rsidR="00B63E6B" w:rsidRPr="008D30CC" w:rsidRDefault="00B63E6B" w:rsidP="00B63E6B">
      <w:pPr>
        <w:shd w:val="clear" w:color="auto" w:fill="FFFFFF"/>
        <w:spacing w:after="240"/>
        <w:rPr>
          <w:rFonts w:eastAsia="Times New Roman" w:cs="Segoe UI"/>
          <w:color w:val="002060"/>
          <w:sz w:val="24"/>
          <w:szCs w:val="24"/>
          <w:lang w:eastAsia="ja-JP"/>
        </w:rPr>
      </w:pPr>
      <w:r w:rsidRPr="008D30CC">
        <w:rPr>
          <w:rFonts w:eastAsia="Times New Roman" w:cs="Segoe UI"/>
          <w:color w:val="002060"/>
          <w:sz w:val="24"/>
          <w:szCs w:val="24"/>
          <w:lang w:eastAsia="ja-JP"/>
        </w:rPr>
        <w:t>Les containers sont utiles pour faire tourner des services de manière isolée, tout en permettant beaucoup de souplesse pour la migration ou la mise à jour : les containers peuvent être détruits et redémarrés très facilement, simplement sur base d’une image. Nous allons ici lancer un petit serveur web et voir comment le rendre accessible.</w:t>
      </w:r>
    </w:p>
    <w:p w14:paraId="31E3E00A" w14:textId="77777777" w:rsidR="00B63E6B" w:rsidRPr="008D30CC" w:rsidRDefault="00B63E6B" w:rsidP="00B63E6B">
      <w:pPr>
        <w:shd w:val="clear" w:color="auto" w:fill="FFFFFF"/>
        <w:spacing w:before="240" w:after="240"/>
        <w:rPr>
          <w:rFonts w:eastAsia="Times New Roman" w:cs="Segoe UI"/>
          <w:color w:val="002060"/>
          <w:sz w:val="24"/>
          <w:szCs w:val="24"/>
          <w:lang w:eastAsia="ja-JP"/>
        </w:rPr>
      </w:pPr>
      <w:r w:rsidRPr="008D30CC">
        <w:rPr>
          <w:rFonts w:eastAsia="Times New Roman" w:cs="Segoe UI"/>
          <w:color w:val="002060"/>
          <w:sz w:val="24"/>
          <w:szCs w:val="24"/>
          <w:lang w:eastAsia="ja-JP"/>
        </w:rPr>
        <w:t>Nous allons commencer par exécuter un container sur base de l’image officielle “nginx” (serveur web concurrent d’Apache). Cette image est disponible sur le Docker Hub, et sera automatiquement téléchargée lorsque vous tenterez de l’utiliser. Il s’agit d’une image sur laquelle nginx et ses dépendances ont été installée, et qui peut donc être utilisée telle quelle.</w:t>
      </w:r>
    </w:p>
    <w:p w14:paraId="2AAAC308" w14:textId="77777777" w:rsidR="008D30CC" w:rsidRDefault="008D30CC" w:rsidP="008D30CC">
      <w:pPr>
        <w:pStyle w:val="titre40"/>
      </w:pPr>
      <w:bookmarkStart w:id="0" w:name="_Hlk190371666"/>
      <w:r>
        <w:t xml:space="preserve">Instructions </w:t>
      </w:r>
    </w:p>
    <w:bookmarkEnd w:id="0"/>
    <w:p w14:paraId="3E271598" w14:textId="77777777" w:rsidR="008D30CC" w:rsidRDefault="008D30CC" w:rsidP="00FB4069">
      <w:pPr>
        <w:rPr>
          <w:color w:val="002060"/>
          <w:sz w:val="24"/>
          <w:szCs w:val="20"/>
        </w:rPr>
      </w:pPr>
    </w:p>
    <w:p w14:paraId="63239FF0" w14:textId="77777777" w:rsidR="0063181C" w:rsidRPr="0063181C" w:rsidRDefault="0063181C" w:rsidP="0063181C">
      <w:pPr>
        <w:rPr>
          <w:color w:val="002060"/>
          <w:sz w:val="24"/>
          <w:szCs w:val="20"/>
        </w:rPr>
      </w:pPr>
      <w:r w:rsidRPr="0063181C">
        <w:rPr>
          <w:color w:val="002060"/>
          <w:sz w:val="24"/>
          <w:szCs w:val="20"/>
        </w:rPr>
        <w:t>Exécutez la commande docker run --name=mon-serveur-web nginx dans un terminal.</w:t>
      </w:r>
    </w:p>
    <w:p w14:paraId="68BBB345" w14:textId="77777777" w:rsidR="0063181C" w:rsidRPr="0063181C" w:rsidRDefault="0063181C" w:rsidP="0063181C">
      <w:pPr>
        <w:rPr>
          <w:color w:val="002060"/>
          <w:sz w:val="24"/>
          <w:szCs w:val="20"/>
        </w:rPr>
      </w:pPr>
      <w:r w:rsidRPr="0063181C">
        <w:rPr>
          <w:color w:val="002060"/>
          <w:sz w:val="24"/>
          <w:szCs w:val="20"/>
        </w:rPr>
        <w:t>Examinez à présent le container ainsi lancé, soit depuis l’interface graphique, soit depuis la console. Observez ce que vous voyez au niveau des “ports”.</w:t>
      </w:r>
    </w:p>
    <w:p w14:paraId="03D94C4A" w14:textId="77777777" w:rsidR="0063181C" w:rsidRPr="0063181C" w:rsidRDefault="0063181C" w:rsidP="0063181C">
      <w:pPr>
        <w:rPr>
          <w:color w:val="002060"/>
          <w:sz w:val="24"/>
          <w:szCs w:val="20"/>
        </w:rPr>
      </w:pPr>
      <w:r w:rsidRPr="0063181C">
        <w:rPr>
          <w:color w:val="002060"/>
          <w:sz w:val="24"/>
          <w:szCs w:val="20"/>
        </w:rPr>
        <w:t>Le serveur nginx tourne donc sur le port 80, sur l’interface du container. Cependant, ce serveur n’est pas accessible en dehors de l’environnement Docker. Pour solutionner ce problème, nous allons effectuer une redirection de port (aussi appelée publication de port en terminologie Docker). Eteignez le container, puis relancez-en un nouveau, cette fois avec la commande docker run -p80:80 --name mon-serveur-web nginx.</w:t>
      </w:r>
    </w:p>
    <w:p w14:paraId="42506DC7" w14:textId="77777777" w:rsidR="0063181C" w:rsidRPr="0063181C" w:rsidRDefault="0063181C" w:rsidP="0063181C">
      <w:pPr>
        <w:rPr>
          <w:color w:val="002060"/>
          <w:sz w:val="24"/>
          <w:szCs w:val="20"/>
        </w:rPr>
      </w:pPr>
      <w:r w:rsidRPr="0063181C">
        <w:rPr>
          <w:color w:val="002060"/>
          <w:sz w:val="24"/>
          <w:szCs w:val="20"/>
        </w:rPr>
        <w:t>Analysez le container et comparez les informations relatives aux ports ouverts avec celles obtenues deux étapes plus tôt. Quelle est la différence ? Si votre hôte est un système Linux, n’hésitez pas à confronter ces informations à l’output de netstat.</w:t>
      </w:r>
    </w:p>
    <w:p w14:paraId="5EB25227" w14:textId="1265CA49" w:rsidR="00FB4069" w:rsidRPr="00473E68" w:rsidRDefault="0063181C" w:rsidP="0063181C">
      <w:pPr>
        <w:rPr>
          <w:color w:val="002060"/>
          <w:sz w:val="24"/>
          <w:szCs w:val="20"/>
        </w:rPr>
      </w:pPr>
      <w:r w:rsidRPr="0063181C">
        <w:rPr>
          <w:color w:val="002060"/>
          <w:sz w:val="24"/>
          <w:szCs w:val="20"/>
        </w:rPr>
        <w:t xml:space="preserve">Essayez à présent d’accéder au serveur web via votre navigateur. </w:t>
      </w:r>
      <w:r w:rsidR="00FB4069" w:rsidRPr="00473E68">
        <w:rPr>
          <w:color w:val="002060"/>
          <w:sz w:val="24"/>
          <w:szCs w:val="20"/>
        </w:rPr>
        <w:t>Examinez à présent le container ainsi lancé, soit depuis l’interface graphique, soit depuis la console. Observez ce que vous voyez au niveau des “ports”.</w:t>
      </w:r>
    </w:p>
    <w:p w14:paraId="2E630D8A" w14:textId="77777777" w:rsidR="005F7365" w:rsidRDefault="005F7365" w:rsidP="00FB4069">
      <w:pPr>
        <w:rPr>
          <w:noProof/>
          <w:sz w:val="24"/>
          <w:szCs w:val="20"/>
        </w:rPr>
      </w:pPr>
    </w:p>
    <w:p w14:paraId="64A93992" w14:textId="43A50FFC" w:rsidR="00BB2C19" w:rsidRDefault="00000000" w:rsidP="00FB4069">
      <w:pPr>
        <w:rPr>
          <w:noProof/>
          <w:sz w:val="24"/>
          <w:szCs w:val="20"/>
        </w:rPr>
      </w:pPr>
      <w:r>
        <w:rPr>
          <w:noProof/>
          <w:sz w:val="24"/>
          <w:szCs w:val="20"/>
        </w:rPr>
        <w:pict w14:anchorId="07095ADE">
          <v:shape id="_x0000_i1031" type="#_x0000_t75" style="width:453.65pt;height:284.05pt;visibility:visible;mso-wrap-style:square">
            <v:imagedata r:id="rId15" o:title=""/>
          </v:shape>
        </w:pict>
      </w:r>
    </w:p>
    <w:p w14:paraId="42F43094" w14:textId="41F4A542" w:rsidR="00813E3F" w:rsidRDefault="00193134" w:rsidP="00FB4069">
      <w:pPr>
        <w:rPr>
          <w:noProof/>
          <w:sz w:val="24"/>
          <w:szCs w:val="20"/>
        </w:rPr>
      </w:pPr>
      <w:r>
        <w:rPr>
          <w:noProof/>
          <w:sz w:val="24"/>
          <w:szCs w:val="20"/>
        </w:rPr>
        <w:t>En utilisant la commande</w:t>
      </w:r>
      <w:r w:rsidR="00813E3F">
        <w:rPr>
          <w:noProof/>
          <w:sz w:val="24"/>
          <w:szCs w:val="20"/>
        </w:rPr>
        <w:t xml:space="preserve">On peut observer que </w:t>
      </w:r>
      <w:r w:rsidR="00113B12">
        <w:rPr>
          <w:noProof/>
          <w:sz w:val="24"/>
          <w:szCs w:val="20"/>
        </w:rPr>
        <w:t>le port n’est pas défini.</w:t>
      </w:r>
      <w:r w:rsidR="00B46A3C">
        <w:rPr>
          <w:noProof/>
          <w:sz w:val="24"/>
          <w:szCs w:val="20"/>
        </w:rPr>
        <w:t xml:space="preserve"> Par conséquent </w:t>
      </w:r>
      <w:r w:rsidR="009E5580">
        <w:rPr>
          <w:noProof/>
          <w:sz w:val="24"/>
          <w:szCs w:val="20"/>
        </w:rPr>
        <w:t>l’image n’est pas accessibles en dehors de la machine</w:t>
      </w:r>
      <w:r>
        <w:rPr>
          <w:noProof/>
          <w:sz w:val="24"/>
          <w:szCs w:val="20"/>
        </w:rPr>
        <w:t>.</w:t>
      </w:r>
    </w:p>
    <w:p w14:paraId="0D5A2544" w14:textId="77777777" w:rsidR="00237C2D" w:rsidRDefault="00237C2D" w:rsidP="00FB4069">
      <w:pPr>
        <w:rPr>
          <w:noProof/>
          <w:sz w:val="24"/>
          <w:szCs w:val="20"/>
        </w:rPr>
      </w:pPr>
    </w:p>
    <w:p w14:paraId="7B54C2E4" w14:textId="4971C49D" w:rsidR="00237C2D" w:rsidRPr="00FB4069" w:rsidRDefault="00000000" w:rsidP="00FB4069">
      <w:pPr>
        <w:rPr>
          <w:sz w:val="24"/>
          <w:szCs w:val="20"/>
        </w:rPr>
      </w:pPr>
      <w:r>
        <w:rPr>
          <w:noProof/>
          <w:sz w:val="24"/>
          <w:szCs w:val="20"/>
        </w:rPr>
        <w:pict w14:anchorId="6038BC0B">
          <v:shape id="_x0000_i1032" type="#_x0000_t75" style="width:453.75pt;height:317.6pt;visibility:visible;mso-wrap-style:square">
            <v:imagedata r:id="rId16" o:title=""/>
          </v:shape>
        </w:pict>
      </w:r>
    </w:p>
    <w:p w14:paraId="7C3F491D" w14:textId="3969CDE3" w:rsidR="00C311B7" w:rsidRDefault="00A72353" w:rsidP="00FB4069">
      <w:pPr>
        <w:rPr>
          <w:noProof/>
          <w:sz w:val="24"/>
          <w:szCs w:val="20"/>
        </w:rPr>
      </w:pPr>
      <w:r>
        <w:rPr>
          <w:noProof/>
          <w:sz w:val="24"/>
          <w:szCs w:val="20"/>
        </w:rPr>
        <w:t>En utilisant la commande : « </w:t>
      </w:r>
      <w:r w:rsidRPr="00A72353">
        <w:rPr>
          <w:noProof/>
          <w:sz w:val="24"/>
          <w:szCs w:val="20"/>
        </w:rPr>
        <w:t>docker run -p80:80 --name mon-serveur-web-2 nginx</w:t>
      </w:r>
      <w:r>
        <w:rPr>
          <w:noProof/>
          <w:sz w:val="24"/>
          <w:szCs w:val="20"/>
        </w:rPr>
        <w:t> ». on peut observer que le l’image est accessible en dehors de la machine via au port 80.</w:t>
      </w:r>
    </w:p>
    <w:p w14:paraId="0DB10EDD" w14:textId="4D7AC5DD" w:rsidR="00ED3BCF" w:rsidRDefault="00ED3BCF" w:rsidP="00883120">
      <w:pPr>
        <w:rPr>
          <w:sz w:val="24"/>
          <w:szCs w:val="20"/>
        </w:rPr>
      </w:pPr>
    </w:p>
    <w:p w14:paraId="50025A0F" w14:textId="12B3E5DA" w:rsidR="00473E68" w:rsidRPr="00473E68" w:rsidRDefault="00473E68" w:rsidP="00473E68">
      <w:pPr>
        <w:pStyle w:val="Titre1"/>
      </w:pPr>
      <w:r w:rsidRPr="00473E68">
        <w:t>Construire des images</w:t>
      </w:r>
    </w:p>
    <w:p w14:paraId="0545C05A" w14:textId="77777777" w:rsidR="00473E68" w:rsidRPr="00473E68" w:rsidRDefault="00473E68" w:rsidP="00473E68">
      <w:pPr>
        <w:rPr>
          <w:color w:val="002060"/>
          <w:sz w:val="24"/>
          <w:szCs w:val="20"/>
        </w:rPr>
      </w:pPr>
      <w:r w:rsidRPr="00473E68">
        <w:rPr>
          <w:color w:val="002060"/>
          <w:sz w:val="24"/>
          <w:szCs w:val="20"/>
        </w:rPr>
        <w:t>Pour la suite de ce TP, référez-vous à cette section du support théorique.</w:t>
      </w:r>
    </w:p>
    <w:p w14:paraId="5FF0FA6F" w14:textId="77777777" w:rsidR="00473E68" w:rsidRPr="00473E68" w:rsidRDefault="00473E68" w:rsidP="00473E68">
      <w:pPr>
        <w:rPr>
          <w:sz w:val="24"/>
          <w:szCs w:val="20"/>
        </w:rPr>
      </w:pPr>
    </w:p>
    <w:p w14:paraId="3AC467F0" w14:textId="683EA104" w:rsidR="00473E68" w:rsidRPr="00473E68" w:rsidRDefault="00473E68" w:rsidP="009A14C9">
      <w:pPr>
        <w:pStyle w:val="titre2"/>
        <w:numPr>
          <w:ilvl w:val="0"/>
          <w:numId w:val="7"/>
        </w:numPr>
      </w:pPr>
      <w:r w:rsidRPr="00473E68">
        <w:t>Figer un container</w:t>
      </w:r>
    </w:p>
    <w:p w14:paraId="1BD44672" w14:textId="77777777" w:rsidR="00473E68" w:rsidRPr="008D30CC" w:rsidRDefault="00473E68" w:rsidP="00473E68">
      <w:pPr>
        <w:rPr>
          <w:color w:val="002060"/>
          <w:sz w:val="24"/>
          <w:szCs w:val="20"/>
        </w:rPr>
      </w:pPr>
      <w:r w:rsidRPr="008D30CC">
        <w:rPr>
          <w:color w:val="002060"/>
          <w:sz w:val="24"/>
          <w:szCs w:val="20"/>
        </w:rPr>
        <w:t>Imaginons que nous souhaitions configurer un service conformément à nos besoins. Par exemple, dans le cas de notre petit serveur web, nous souhaitons modifier la page d’accueil pour la personnaliser.</w:t>
      </w:r>
    </w:p>
    <w:p w14:paraId="13365DEA" w14:textId="399F383D" w:rsidR="002E5F91" w:rsidRPr="008D30CC" w:rsidRDefault="00473E68" w:rsidP="00473E68">
      <w:pPr>
        <w:rPr>
          <w:color w:val="002060"/>
          <w:sz w:val="24"/>
          <w:szCs w:val="20"/>
        </w:rPr>
      </w:pPr>
      <w:r w:rsidRPr="008D30CC">
        <w:rPr>
          <w:color w:val="002060"/>
          <w:sz w:val="24"/>
          <w:szCs w:val="20"/>
        </w:rPr>
        <w:t>Nous pouvons lancer un container sur base d’une image de base, ouvrir un shell interactif et aller éditer nos configurations.</w:t>
      </w:r>
    </w:p>
    <w:p w14:paraId="746A9224" w14:textId="77777777" w:rsidR="0057310C" w:rsidRDefault="0057310C" w:rsidP="00473E68">
      <w:pPr>
        <w:rPr>
          <w:sz w:val="24"/>
          <w:szCs w:val="20"/>
        </w:rPr>
      </w:pPr>
    </w:p>
    <w:p w14:paraId="481C2064" w14:textId="5BB7616B" w:rsidR="008D30CC" w:rsidRDefault="008D30CC" w:rsidP="008D30CC">
      <w:pPr>
        <w:pStyle w:val="titre40"/>
      </w:pPr>
      <w:bookmarkStart w:id="1" w:name="_Hlk190370628"/>
      <w:r>
        <w:t xml:space="preserve">Instructions </w:t>
      </w:r>
    </w:p>
    <w:bookmarkEnd w:id="1"/>
    <w:p w14:paraId="09B140BC" w14:textId="77777777" w:rsidR="008D30CC" w:rsidRPr="008D30CC" w:rsidRDefault="008D30CC" w:rsidP="008D30CC">
      <w:pPr>
        <w:rPr>
          <w:color w:val="002060"/>
          <w:sz w:val="24"/>
          <w:szCs w:val="20"/>
        </w:rPr>
      </w:pPr>
      <w:r w:rsidRPr="008D30CC">
        <w:rPr>
          <w:color w:val="002060"/>
          <w:sz w:val="24"/>
          <w:szCs w:val="20"/>
        </w:rPr>
        <w:t>Vérifiez que votre serveur web tourne toujours. Son processus principal (“commande”) est normalement le processus nginx.</w:t>
      </w:r>
    </w:p>
    <w:p w14:paraId="046B280A" w14:textId="79D4778E" w:rsidR="008D30CC" w:rsidRPr="008D30CC" w:rsidRDefault="008D30CC" w:rsidP="008D30CC">
      <w:pPr>
        <w:rPr>
          <w:sz w:val="24"/>
          <w:szCs w:val="20"/>
        </w:rPr>
      </w:pPr>
      <w:r>
        <w:rPr>
          <w:sz w:val="24"/>
          <w:szCs w:val="20"/>
        </w:rPr>
        <w:t>ok</w:t>
      </w:r>
    </w:p>
    <w:p w14:paraId="700D33B3" w14:textId="77777777" w:rsidR="008D30CC" w:rsidRPr="008D30CC" w:rsidRDefault="008D30CC" w:rsidP="008D30CC">
      <w:pPr>
        <w:rPr>
          <w:color w:val="002060"/>
          <w:sz w:val="24"/>
          <w:szCs w:val="20"/>
        </w:rPr>
      </w:pPr>
      <w:r w:rsidRPr="008D30CC">
        <w:rPr>
          <w:color w:val="002060"/>
          <w:sz w:val="24"/>
          <w:szCs w:val="20"/>
        </w:rPr>
        <w:t>Démarrez terminal bash. Pour cela, nous allons lancer un second processus sur le container, en y attachant notre terminal afin de pouvoir interagir : docker exec -it \&lt;nom-du-container&gt; /bin/bash</w:t>
      </w:r>
    </w:p>
    <w:p w14:paraId="45855E33" w14:textId="63D0FE77" w:rsidR="008D30CC" w:rsidRPr="008D30CC" w:rsidRDefault="00000000" w:rsidP="008D30CC">
      <w:pPr>
        <w:rPr>
          <w:color w:val="002060"/>
          <w:sz w:val="24"/>
          <w:szCs w:val="20"/>
        </w:rPr>
      </w:pPr>
      <w:r>
        <w:rPr>
          <w:noProof/>
          <w:sz w:val="24"/>
          <w:szCs w:val="20"/>
        </w:rPr>
        <w:pict w14:anchorId="28B10F1F">
          <v:shape id="_x0000_i1033" type="#_x0000_t75" style="width:453.8pt;height:71.2pt;visibility:visible;mso-wrap-style:square">
            <v:imagedata r:id="rId17" o:title=""/>
          </v:shape>
        </w:pict>
      </w:r>
      <w:r w:rsidR="00870670" w:rsidRPr="00870670">
        <w:rPr>
          <w:sz w:val="24"/>
          <w:szCs w:val="20"/>
        </w:rPr>
        <w:t xml:space="preserve"> </w:t>
      </w:r>
      <w:r w:rsidR="008D30CC" w:rsidRPr="008D30CC">
        <w:rPr>
          <w:color w:val="002060"/>
          <w:sz w:val="24"/>
          <w:szCs w:val="20"/>
        </w:rPr>
        <w:t>Nous allons à présent commencer à personnaliser notre container. Nous pouvons installer des outils supplémentaires, via un apt updatepuis apt install. Installez ce que vous voulez, par exemple nano, ou encore votre outil favori netstat.</w:t>
      </w:r>
    </w:p>
    <w:p w14:paraId="2CE0D4E8" w14:textId="04E3FA7B" w:rsidR="008D30CC" w:rsidRPr="008D30CC" w:rsidRDefault="00000000" w:rsidP="008D30CC">
      <w:pPr>
        <w:rPr>
          <w:color w:val="002060"/>
          <w:sz w:val="24"/>
          <w:szCs w:val="20"/>
        </w:rPr>
      </w:pPr>
      <w:r>
        <w:rPr>
          <w:noProof/>
          <w:sz w:val="24"/>
          <w:szCs w:val="20"/>
        </w:rPr>
        <w:pict w14:anchorId="1D874012">
          <v:shape id="_x0000_i1034" type="#_x0000_t75" style="width:453.5pt;height:183.5pt;visibility:visible;mso-wrap-style:square">
            <v:imagedata r:id="rId18" o:title=""/>
          </v:shape>
        </w:pict>
      </w:r>
      <w:r w:rsidR="008D665C" w:rsidRPr="008D665C">
        <w:rPr>
          <w:sz w:val="24"/>
          <w:szCs w:val="20"/>
        </w:rPr>
        <w:t xml:space="preserve"> </w:t>
      </w:r>
      <w:r w:rsidR="008D30CC" w:rsidRPr="008D30CC">
        <w:rPr>
          <w:color w:val="002060"/>
          <w:sz w:val="24"/>
          <w:szCs w:val="20"/>
        </w:rPr>
        <w:t>Pour personnaliser la page d’accueil, vous pouvez ensuite aller éditer le fichier /usr/share/nginx/html et le transformer à votre goût. Tester ensuite avec votre navigateur que les modifications ont bien eu lieu.</w:t>
      </w:r>
    </w:p>
    <w:p w14:paraId="6E53A5A7" w14:textId="2C7440E9" w:rsidR="005049C2" w:rsidRDefault="00000000" w:rsidP="00FB4069">
      <w:pPr>
        <w:rPr>
          <w:sz w:val="24"/>
          <w:szCs w:val="20"/>
        </w:rPr>
      </w:pPr>
      <w:r>
        <w:rPr>
          <w:rFonts w:eastAsia="Times New Roman"/>
          <w:noProof/>
          <w:szCs w:val="20"/>
          <w:u w:val="single"/>
        </w:rPr>
        <w:pict w14:anchorId="7A96DBD6">
          <v:shape id="_x0000_i1035" type="#_x0000_t75" style="width:454.1pt;height:138pt;visibility:visible;mso-wrap-style:square">
            <v:imagedata r:id="rId19" o:title=""/>
          </v:shape>
        </w:pict>
      </w:r>
    </w:p>
    <w:p w14:paraId="5B48751E" w14:textId="77777777" w:rsidR="00B50FD7" w:rsidRPr="00B50FD7" w:rsidRDefault="00B50FD7" w:rsidP="005049C2">
      <w:pPr>
        <w:rPr>
          <w:color w:val="002060"/>
          <w:sz w:val="24"/>
          <w:szCs w:val="20"/>
        </w:rPr>
      </w:pPr>
    </w:p>
    <w:p w14:paraId="6816C04B" w14:textId="77777777" w:rsidR="00B50FD7" w:rsidRPr="007C5295" w:rsidRDefault="00B50FD7" w:rsidP="00B50FD7">
      <w:pPr>
        <w:pStyle w:val="titre40"/>
        <w:rPr>
          <w:color w:val="002060"/>
        </w:rPr>
      </w:pPr>
      <w:r w:rsidRPr="007C5295">
        <w:rPr>
          <w:color w:val="002060"/>
        </w:rPr>
        <w:t xml:space="preserve">Instructions </w:t>
      </w:r>
    </w:p>
    <w:p w14:paraId="5EB02C9E" w14:textId="77777777" w:rsidR="007C5295" w:rsidRPr="007C5295" w:rsidRDefault="007C5295" w:rsidP="007C5295">
      <w:pPr>
        <w:rPr>
          <w:color w:val="002060"/>
          <w:sz w:val="24"/>
          <w:szCs w:val="20"/>
        </w:rPr>
      </w:pPr>
      <w:r w:rsidRPr="007C5295">
        <w:rPr>
          <w:color w:val="002060"/>
          <w:sz w:val="24"/>
          <w:szCs w:val="20"/>
        </w:rPr>
        <w:t>Utilisez la commande docker container commit \&lt;nom-container&gt; \&lt;nom-image&gt;pour créer une image sur base de votre serveur web.</w:t>
      </w:r>
    </w:p>
    <w:p w14:paraId="27AC888F" w14:textId="77777777" w:rsidR="007C5295" w:rsidRPr="007C5295" w:rsidRDefault="007C5295" w:rsidP="007C5295">
      <w:pPr>
        <w:rPr>
          <w:color w:val="002060"/>
          <w:sz w:val="24"/>
          <w:szCs w:val="20"/>
        </w:rPr>
      </w:pPr>
      <w:r w:rsidRPr="007C5295">
        <w:rPr>
          <w:color w:val="002060"/>
          <w:sz w:val="24"/>
          <w:szCs w:val="20"/>
        </w:rPr>
        <w:t>Vérifiez dans la liste de vos images que vous retrouvez bien celle de votre serveur web.</w:t>
      </w:r>
    </w:p>
    <w:p w14:paraId="20FFA3A7" w14:textId="77777777" w:rsidR="007C5295" w:rsidRPr="007C5295" w:rsidRDefault="007C5295" w:rsidP="007C5295">
      <w:pPr>
        <w:rPr>
          <w:color w:val="002060"/>
          <w:sz w:val="24"/>
          <w:szCs w:val="20"/>
        </w:rPr>
      </w:pPr>
      <w:r w:rsidRPr="007C5295">
        <w:rPr>
          <w:color w:val="002060"/>
          <w:sz w:val="24"/>
          <w:szCs w:val="20"/>
        </w:rPr>
        <w:t>Arrêtez votre précédent container si ce n’est pas déjà fait, afin de libérer le port 80.</w:t>
      </w:r>
    </w:p>
    <w:p w14:paraId="06759BA3" w14:textId="6997A8E3" w:rsidR="00E56632" w:rsidRPr="007C5295" w:rsidRDefault="007C5295" w:rsidP="007C5295">
      <w:pPr>
        <w:rPr>
          <w:color w:val="002060"/>
          <w:sz w:val="24"/>
          <w:szCs w:val="20"/>
        </w:rPr>
      </w:pPr>
      <w:r w:rsidRPr="007C5295">
        <w:rPr>
          <w:color w:val="002060"/>
          <w:sz w:val="24"/>
          <w:szCs w:val="20"/>
        </w:rPr>
        <w:t>Démarrez un nouveau container sur base de votre image personnelle, et vérifiez qu’elle fonctionne comme prév</w:t>
      </w:r>
      <w:r>
        <w:rPr>
          <w:color w:val="002060"/>
          <w:sz w:val="24"/>
          <w:szCs w:val="20"/>
        </w:rPr>
        <w:t>u</w:t>
      </w:r>
    </w:p>
    <w:p w14:paraId="032FC1BD" w14:textId="3E1DBF57" w:rsidR="00E56632" w:rsidRDefault="00000000" w:rsidP="00E56632">
      <w:pPr>
        <w:rPr>
          <w:noProof/>
          <w:sz w:val="24"/>
          <w:szCs w:val="20"/>
        </w:rPr>
      </w:pPr>
      <w:r>
        <w:rPr>
          <w:noProof/>
          <w:sz w:val="24"/>
          <w:szCs w:val="20"/>
        </w:rPr>
        <w:pict w14:anchorId="7224E680">
          <v:shape id="_x0000_i1036" type="#_x0000_t75" style="width:453.6pt;height:247.05pt;visibility:visible;mso-wrap-style:square">
            <v:imagedata r:id="rId20" o:title=""/>
          </v:shape>
        </w:pict>
      </w:r>
      <w:r w:rsidR="00A519C7">
        <w:rPr>
          <w:noProof/>
          <w:sz w:val="24"/>
          <w:szCs w:val="20"/>
        </w:rPr>
        <w:br/>
      </w:r>
      <w:r>
        <w:rPr>
          <w:noProof/>
          <w:sz w:val="24"/>
          <w:szCs w:val="20"/>
        </w:rPr>
        <w:pict w14:anchorId="49C2047B">
          <v:shape id="_x0000_i1037" type="#_x0000_t75" style="width:453.45pt;height:102.5pt;visibility:visible;mso-wrap-style:square">
            <v:imagedata r:id="rId21" o:title=""/>
          </v:shape>
        </w:pict>
      </w:r>
    </w:p>
    <w:p w14:paraId="2BF698EB" w14:textId="77777777" w:rsidR="007C5295" w:rsidRDefault="007C5295" w:rsidP="00E56632">
      <w:pPr>
        <w:rPr>
          <w:noProof/>
          <w:sz w:val="24"/>
          <w:szCs w:val="20"/>
        </w:rPr>
      </w:pPr>
    </w:p>
    <w:p w14:paraId="1D475B4A" w14:textId="3A109E13" w:rsidR="007C5295" w:rsidRDefault="007C5295" w:rsidP="007C5295">
      <w:pPr>
        <w:pStyle w:val="titre2"/>
      </w:pPr>
      <w:r w:rsidRPr="007C5295">
        <w:t>Créer une image sur base d’un Dockerfile</w:t>
      </w:r>
    </w:p>
    <w:p w14:paraId="5DA8CAE3" w14:textId="77777777" w:rsidR="007C5295" w:rsidRDefault="007C5295" w:rsidP="007C5295">
      <w:pPr>
        <w:rPr>
          <w:lang w:eastAsia="en-US"/>
        </w:rPr>
      </w:pPr>
    </w:p>
    <w:p w14:paraId="2B33D476" w14:textId="77777777" w:rsidR="00FC61F0" w:rsidRDefault="00FC61F0" w:rsidP="00FC61F0">
      <w:pPr>
        <w:pStyle w:val="titre40"/>
      </w:pPr>
      <w:r>
        <w:t xml:space="preserve">Instructions </w:t>
      </w:r>
    </w:p>
    <w:p w14:paraId="149CFD45" w14:textId="77777777" w:rsidR="005F25F3" w:rsidRDefault="005F25F3" w:rsidP="008B73D6">
      <w:pPr>
        <w:rPr>
          <w:lang w:eastAsia="en-US"/>
        </w:rPr>
      </w:pPr>
    </w:p>
    <w:p w14:paraId="58688DAC" w14:textId="1D850EFF" w:rsidR="008B73D6" w:rsidRDefault="008B73D6" w:rsidP="008B73D6">
      <w:pPr>
        <w:rPr>
          <w:lang w:eastAsia="en-US"/>
        </w:rPr>
      </w:pPr>
      <w:r>
        <w:rPr>
          <w:lang w:eastAsia="en-US"/>
        </w:rPr>
        <w:t>Créez un Dockerfile réalisant les mêmes opérations que celles que vous avez effectuées plus tôt, sur base de cet exemple. Enregistrez-le dans un répertoire de travail, en l’appelant Dockerfile.</w:t>
      </w:r>
    </w:p>
    <w:p w14:paraId="3E0FED1B" w14:textId="77777777" w:rsidR="008B73D6" w:rsidRPr="008B73D6" w:rsidRDefault="008B73D6" w:rsidP="008B73D6">
      <w:pPr>
        <w:rPr>
          <w:lang w:val="en-GB" w:eastAsia="en-US"/>
        </w:rPr>
      </w:pPr>
      <w:r>
        <w:rPr>
          <w:lang w:eastAsia="en-US"/>
        </w:rPr>
        <w:t xml:space="preserve">  </w:t>
      </w:r>
      <w:r w:rsidRPr="008B73D6">
        <w:rPr>
          <w:lang w:val="en-GB" w:eastAsia="en-US"/>
        </w:rPr>
        <w:t>FROM nginx:latest</w:t>
      </w:r>
    </w:p>
    <w:p w14:paraId="0407F4B0" w14:textId="77777777" w:rsidR="008B73D6" w:rsidRPr="008B73D6" w:rsidRDefault="008B73D6" w:rsidP="008B73D6">
      <w:pPr>
        <w:rPr>
          <w:lang w:val="en-GB" w:eastAsia="en-US"/>
        </w:rPr>
      </w:pPr>
      <w:r w:rsidRPr="008B73D6">
        <w:rPr>
          <w:lang w:val="en-GB" w:eastAsia="en-US"/>
        </w:rPr>
        <w:t xml:space="preserve">  RUN apt update</w:t>
      </w:r>
    </w:p>
    <w:p w14:paraId="4042A92D" w14:textId="77777777" w:rsidR="008B73D6" w:rsidRPr="008B73D6" w:rsidRDefault="008B73D6" w:rsidP="008B73D6">
      <w:pPr>
        <w:rPr>
          <w:lang w:val="en-GB" w:eastAsia="en-US"/>
        </w:rPr>
      </w:pPr>
      <w:r w:rsidRPr="008B73D6">
        <w:rPr>
          <w:lang w:val="en-GB" w:eastAsia="en-US"/>
        </w:rPr>
        <w:t xml:space="preserve">  RUN apt install -y nano net-tools</w:t>
      </w:r>
    </w:p>
    <w:p w14:paraId="586107C0" w14:textId="77777777" w:rsidR="008B73D6" w:rsidRPr="008B73D6" w:rsidRDefault="008B73D6" w:rsidP="008B73D6">
      <w:pPr>
        <w:rPr>
          <w:lang w:val="en-GB" w:eastAsia="en-US"/>
        </w:rPr>
      </w:pPr>
      <w:r w:rsidRPr="008B73D6">
        <w:rPr>
          <w:lang w:val="en-GB" w:eastAsia="en-US"/>
        </w:rPr>
        <w:t xml:space="preserve">  COPY index.html /usr/share/nginx/html</w:t>
      </w:r>
    </w:p>
    <w:p w14:paraId="1D7339E0" w14:textId="77777777" w:rsidR="008B73D6" w:rsidRPr="008B73D6" w:rsidRDefault="008B73D6" w:rsidP="008B73D6">
      <w:pPr>
        <w:rPr>
          <w:lang w:val="en-GB" w:eastAsia="en-US"/>
        </w:rPr>
      </w:pPr>
    </w:p>
    <w:p w14:paraId="68801A25" w14:textId="77777777" w:rsidR="008B73D6" w:rsidRDefault="008B73D6" w:rsidP="008B73D6">
      <w:pPr>
        <w:rPr>
          <w:lang w:eastAsia="en-US"/>
        </w:rPr>
      </w:pPr>
      <w:r>
        <w:rPr>
          <w:lang w:eastAsia="en-US"/>
        </w:rPr>
        <w:t>Mettez également dans ce répertoire un fichier index.htmlqui sera votre page d’accueil personnalisée.</w:t>
      </w:r>
    </w:p>
    <w:p w14:paraId="1577DA21" w14:textId="77777777" w:rsidR="008B73D6" w:rsidRDefault="008B73D6" w:rsidP="008B73D6">
      <w:pPr>
        <w:rPr>
          <w:lang w:eastAsia="en-US"/>
        </w:rPr>
      </w:pPr>
      <w:r>
        <w:rPr>
          <w:lang w:eastAsia="en-US"/>
        </w:rPr>
        <w:t>Exécutez ensuite la commande docker build -t &lt;nom de l'image&gt; . dans ce même répertoire. Cela aura pour effet de déclencher la construction d’une nouvelle image, sur base de l’image nginx.</w:t>
      </w:r>
    </w:p>
    <w:p w14:paraId="7BFC6B0A" w14:textId="31F7F1EA" w:rsidR="008B73D6" w:rsidRPr="007C5295" w:rsidRDefault="008B73D6" w:rsidP="008B73D6">
      <w:pPr>
        <w:rPr>
          <w:lang w:eastAsia="en-US"/>
        </w:rPr>
      </w:pPr>
      <w:r>
        <w:rPr>
          <w:lang w:eastAsia="en-US"/>
        </w:rPr>
        <w:t>Vérifiez ensuite que cette image fonctionne comme prévu.</w:t>
      </w:r>
    </w:p>
    <w:p w14:paraId="14742181" w14:textId="77777777" w:rsidR="007C5295" w:rsidRDefault="007C5295" w:rsidP="00E56632">
      <w:pPr>
        <w:rPr>
          <w:sz w:val="24"/>
          <w:szCs w:val="20"/>
        </w:rPr>
      </w:pPr>
    </w:p>
    <w:p w14:paraId="65968DDF" w14:textId="12C22056" w:rsidR="00B50FD7" w:rsidRPr="00415610" w:rsidRDefault="00A20735" w:rsidP="00A20735">
      <w:r>
        <w:rPr>
          <w:noProof/>
        </w:rPr>
        <w:t>w</w:t>
      </w:r>
      <w:r w:rsidR="00AE459C" w:rsidRPr="00AE459C">
        <w:rPr>
          <w:noProof/>
        </w:rPr>
        <w:pict w14:anchorId="0BDF8C0E">
          <v:shape id="_x0000_i1040" type="#_x0000_t75" style="width:453.3pt;height:285.25pt;visibility:visible;mso-wrap-style:square">
            <v:imagedata r:id="rId22" o:title=""/>
          </v:shape>
        </w:pict>
      </w:r>
    </w:p>
    <w:sectPr w:rsidR="00B50FD7" w:rsidRPr="00415610">
      <w:headerReference w:type="even" r:id="rId23"/>
      <w:headerReference w:type="default" r:id="rId24"/>
      <w:footerReference w:type="even" r:id="rId25"/>
      <w:footerReference w:type="default" r:id="rId26"/>
      <w:headerReference w:type="first" r:id="rId27"/>
      <w:footerReference w:type="firs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222A3E" w14:textId="77777777" w:rsidR="005E16B8" w:rsidRDefault="005E16B8" w:rsidP="001C1788">
      <w:r>
        <w:separator/>
      </w:r>
    </w:p>
  </w:endnote>
  <w:endnote w:type="continuationSeparator" w:id="0">
    <w:p w14:paraId="3C9E3A23" w14:textId="77777777" w:rsidR="005E16B8" w:rsidRDefault="005E16B8" w:rsidP="001C17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687" w:usb1="00000013" w:usb2="00000000" w:usb3="00000000" w:csb0="0000009F"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E30341" w14:textId="77777777" w:rsidR="00C157E9" w:rsidRDefault="00C157E9" w:rsidP="001C1788">
    <w:pPr>
      <w:pStyle w:val="Pieddepage"/>
      <w:rPr>
        <w:rStyle w:val="Numrodepage"/>
      </w:rPr>
    </w:pPr>
    <w:r>
      <w:rPr>
        <w:rStyle w:val="Numrodepage"/>
      </w:rPr>
      <w:fldChar w:fldCharType="begin"/>
    </w:r>
    <w:r>
      <w:rPr>
        <w:rStyle w:val="Numrodepage"/>
      </w:rPr>
      <w:instrText xml:space="preserve">PAGE  </w:instrText>
    </w:r>
    <w:r>
      <w:rPr>
        <w:rStyle w:val="Numrodepage"/>
      </w:rPr>
      <w:fldChar w:fldCharType="end"/>
    </w:r>
  </w:p>
  <w:p w14:paraId="6600DBDB" w14:textId="77777777" w:rsidR="00C157E9" w:rsidRDefault="00C157E9" w:rsidP="001C178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66B390" w14:textId="77777777" w:rsidR="00665CA8" w:rsidRDefault="00665CA8">
    <w:pPr>
      <w:pStyle w:val="Pieddepage"/>
      <w:jc w:val="right"/>
    </w:pPr>
    <w:r>
      <w:fldChar w:fldCharType="begin"/>
    </w:r>
    <w:r>
      <w:instrText>PAGE   \* MERGEFORMAT</w:instrText>
    </w:r>
    <w:r>
      <w:fldChar w:fldCharType="separate"/>
    </w:r>
    <w:r>
      <w:t>2</w:t>
    </w:r>
    <w:r>
      <w:fldChar w:fldCharType="end"/>
    </w:r>
  </w:p>
  <w:p w14:paraId="530388A2" w14:textId="77777777" w:rsidR="00C157E9" w:rsidRDefault="00C157E9" w:rsidP="001C1788">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046079" w14:textId="77777777" w:rsidR="00665CA8" w:rsidRDefault="00665CA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B5901D" w14:textId="77777777" w:rsidR="005E16B8" w:rsidRDefault="005E16B8" w:rsidP="001C1788">
      <w:r>
        <w:separator/>
      </w:r>
    </w:p>
  </w:footnote>
  <w:footnote w:type="continuationSeparator" w:id="0">
    <w:p w14:paraId="5840559A" w14:textId="77777777" w:rsidR="005E16B8" w:rsidRDefault="005E16B8" w:rsidP="001C17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C88FA8" w14:textId="77777777" w:rsidR="00665CA8" w:rsidRDefault="00665CA8">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C0E453" w14:textId="77777777" w:rsidR="00665CA8" w:rsidRDefault="00665CA8">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A5DF11" w14:textId="77777777" w:rsidR="00665CA8" w:rsidRDefault="00665CA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D8F5003"/>
    <w:multiLevelType w:val="multilevel"/>
    <w:tmpl w:val="32DEC922"/>
    <w:lvl w:ilvl="0">
      <w:start w:val="1"/>
      <w:numFmt w:val="upperRoman"/>
      <w:pStyle w:val="Titre1"/>
      <w:lvlText w:val="%1."/>
      <w:lvlJc w:val="left"/>
      <w:pPr>
        <w:ind w:left="0" w:firstLine="0"/>
      </w:pPr>
      <w:rPr>
        <w:rFonts w:hint="default"/>
      </w:rPr>
    </w:lvl>
    <w:lvl w:ilvl="1">
      <w:start w:val="1"/>
      <w:numFmt w:val="decimal"/>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1" w15:restartNumberingAfterBreak="0">
    <w:nsid w:val="503A78FC"/>
    <w:multiLevelType w:val="hybridMultilevel"/>
    <w:tmpl w:val="0748B44C"/>
    <w:lvl w:ilvl="0" w:tplc="760E53B8">
      <w:start w:val="1"/>
      <w:numFmt w:val="decimal"/>
      <w:pStyle w:val="titre2"/>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 w15:restartNumberingAfterBreak="0">
    <w:nsid w:val="541901D4"/>
    <w:multiLevelType w:val="hybridMultilevel"/>
    <w:tmpl w:val="7E8A1338"/>
    <w:lvl w:ilvl="0" w:tplc="D0B40CDC">
      <w:start w:val="1"/>
      <w:numFmt w:val="lowerLetter"/>
      <w:pStyle w:val="Titre30"/>
      <w:lvlText w:val="%1)"/>
      <w:lvlJc w:val="left"/>
      <w:pPr>
        <w:ind w:left="1571" w:hanging="360"/>
      </w:p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num w:numId="1" w16cid:durableId="729112734">
    <w:abstractNumId w:val="0"/>
  </w:num>
  <w:num w:numId="2" w16cid:durableId="1525946962">
    <w:abstractNumId w:val="0"/>
  </w:num>
  <w:num w:numId="3" w16cid:durableId="1494839161">
    <w:abstractNumId w:val="2"/>
  </w:num>
  <w:num w:numId="4" w16cid:durableId="10677987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92698999">
    <w:abstractNumId w:val="1"/>
  </w:num>
  <w:num w:numId="6" w16cid:durableId="1272318082">
    <w:abstractNumId w:val="1"/>
    <w:lvlOverride w:ilvl="0">
      <w:startOverride w:val="1"/>
    </w:lvlOverride>
  </w:num>
  <w:num w:numId="7" w16cid:durableId="1527327725">
    <w:abstractNumId w:val="1"/>
    <w:lvlOverride w:ilvl="0">
      <w:startOverride w:val="1"/>
    </w:lvlOverride>
  </w:num>
  <w:num w:numId="8" w16cid:durableId="18013443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oNotTrackMoves/>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347F1"/>
    <w:rsid w:val="000006C3"/>
    <w:rsid w:val="00002B82"/>
    <w:rsid w:val="00007943"/>
    <w:rsid w:val="0001175B"/>
    <w:rsid w:val="00012199"/>
    <w:rsid w:val="00012316"/>
    <w:rsid w:val="00015857"/>
    <w:rsid w:val="000158D6"/>
    <w:rsid w:val="00015C47"/>
    <w:rsid w:val="00015CDD"/>
    <w:rsid w:val="000162F2"/>
    <w:rsid w:val="00016E1B"/>
    <w:rsid w:val="00017AF7"/>
    <w:rsid w:val="00020400"/>
    <w:rsid w:val="00021DD1"/>
    <w:rsid w:val="00022597"/>
    <w:rsid w:val="0002369C"/>
    <w:rsid w:val="00024CBD"/>
    <w:rsid w:val="00026901"/>
    <w:rsid w:val="000327D3"/>
    <w:rsid w:val="0003479A"/>
    <w:rsid w:val="00034FC7"/>
    <w:rsid w:val="0004086C"/>
    <w:rsid w:val="000421FC"/>
    <w:rsid w:val="0004293D"/>
    <w:rsid w:val="00043064"/>
    <w:rsid w:val="000436A2"/>
    <w:rsid w:val="000445A6"/>
    <w:rsid w:val="00045DE0"/>
    <w:rsid w:val="0004712D"/>
    <w:rsid w:val="000509DC"/>
    <w:rsid w:val="00051C00"/>
    <w:rsid w:val="00051CE5"/>
    <w:rsid w:val="00054382"/>
    <w:rsid w:val="000550FF"/>
    <w:rsid w:val="000551BC"/>
    <w:rsid w:val="0005785F"/>
    <w:rsid w:val="000615B8"/>
    <w:rsid w:val="000629DE"/>
    <w:rsid w:val="00063A7A"/>
    <w:rsid w:val="00063D1E"/>
    <w:rsid w:val="00064D2A"/>
    <w:rsid w:val="00065681"/>
    <w:rsid w:val="00067370"/>
    <w:rsid w:val="00070EAE"/>
    <w:rsid w:val="00072C1A"/>
    <w:rsid w:val="000733D1"/>
    <w:rsid w:val="00075E53"/>
    <w:rsid w:val="000801D2"/>
    <w:rsid w:val="00081427"/>
    <w:rsid w:val="0008178B"/>
    <w:rsid w:val="000818E9"/>
    <w:rsid w:val="0008236E"/>
    <w:rsid w:val="00084077"/>
    <w:rsid w:val="0008414E"/>
    <w:rsid w:val="0008432E"/>
    <w:rsid w:val="00084FD2"/>
    <w:rsid w:val="00091063"/>
    <w:rsid w:val="0009145A"/>
    <w:rsid w:val="00093043"/>
    <w:rsid w:val="0009399C"/>
    <w:rsid w:val="00094F3B"/>
    <w:rsid w:val="000966D7"/>
    <w:rsid w:val="00097D0D"/>
    <w:rsid w:val="000A0098"/>
    <w:rsid w:val="000A0512"/>
    <w:rsid w:val="000A28DA"/>
    <w:rsid w:val="000A3DD1"/>
    <w:rsid w:val="000A4E51"/>
    <w:rsid w:val="000A5404"/>
    <w:rsid w:val="000A6B4E"/>
    <w:rsid w:val="000B09CF"/>
    <w:rsid w:val="000B117C"/>
    <w:rsid w:val="000B1A03"/>
    <w:rsid w:val="000B3083"/>
    <w:rsid w:val="000B3A53"/>
    <w:rsid w:val="000B3C19"/>
    <w:rsid w:val="000B407F"/>
    <w:rsid w:val="000B4FB2"/>
    <w:rsid w:val="000B5088"/>
    <w:rsid w:val="000C0E85"/>
    <w:rsid w:val="000C1C98"/>
    <w:rsid w:val="000C21B3"/>
    <w:rsid w:val="000C231F"/>
    <w:rsid w:val="000C4676"/>
    <w:rsid w:val="000C64CA"/>
    <w:rsid w:val="000C6CC5"/>
    <w:rsid w:val="000C7B4F"/>
    <w:rsid w:val="000D021B"/>
    <w:rsid w:val="000D0D72"/>
    <w:rsid w:val="000D2E79"/>
    <w:rsid w:val="000D39A3"/>
    <w:rsid w:val="000D50F3"/>
    <w:rsid w:val="000D6EFF"/>
    <w:rsid w:val="000E2045"/>
    <w:rsid w:val="000E37EF"/>
    <w:rsid w:val="000E5DF6"/>
    <w:rsid w:val="000E73D6"/>
    <w:rsid w:val="000F0A9F"/>
    <w:rsid w:val="000F1A7D"/>
    <w:rsid w:val="000F22CD"/>
    <w:rsid w:val="000F30B1"/>
    <w:rsid w:val="000F61F4"/>
    <w:rsid w:val="000F659B"/>
    <w:rsid w:val="000F6A16"/>
    <w:rsid w:val="000F7605"/>
    <w:rsid w:val="001004F8"/>
    <w:rsid w:val="00100B25"/>
    <w:rsid w:val="00101269"/>
    <w:rsid w:val="001065AE"/>
    <w:rsid w:val="00107940"/>
    <w:rsid w:val="00111A56"/>
    <w:rsid w:val="00112F3F"/>
    <w:rsid w:val="00113B12"/>
    <w:rsid w:val="0011432C"/>
    <w:rsid w:val="001143B0"/>
    <w:rsid w:val="001157F3"/>
    <w:rsid w:val="00116CBB"/>
    <w:rsid w:val="001171F9"/>
    <w:rsid w:val="0011751D"/>
    <w:rsid w:val="00117B82"/>
    <w:rsid w:val="00121627"/>
    <w:rsid w:val="0012596B"/>
    <w:rsid w:val="00125F75"/>
    <w:rsid w:val="00130DF7"/>
    <w:rsid w:val="0013236E"/>
    <w:rsid w:val="00134744"/>
    <w:rsid w:val="00134844"/>
    <w:rsid w:val="00136AFA"/>
    <w:rsid w:val="00136EE8"/>
    <w:rsid w:val="00140B4A"/>
    <w:rsid w:val="00140BB6"/>
    <w:rsid w:val="00140EF3"/>
    <w:rsid w:val="001437F6"/>
    <w:rsid w:val="00144B7A"/>
    <w:rsid w:val="0015086F"/>
    <w:rsid w:val="001543D4"/>
    <w:rsid w:val="00155D6B"/>
    <w:rsid w:val="00157020"/>
    <w:rsid w:val="00160A7A"/>
    <w:rsid w:val="0016215E"/>
    <w:rsid w:val="001626D3"/>
    <w:rsid w:val="00162974"/>
    <w:rsid w:val="00162F4B"/>
    <w:rsid w:val="00163FBE"/>
    <w:rsid w:val="001641BE"/>
    <w:rsid w:val="00164846"/>
    <w:rsid w:val="001668C5"/>
    <w:rsid w:val="00171C92"/>
    <w:rsid w:val="001735C8"/>
    <w:rsid w:val="00175594"/>
    <w:rsid w:val="00180D89"/>
    <w:rsid w:val="001828E8"/>
    <w:rsid w:val="0018320A"/>
    <w:rsid w:val="0018340E"/>
    <w:rsid w:val="00183581"/>
    <w:rsid w:val="00183E25"/>
    <w:rsid w:val="0018409E"/>
    <w:rsid w:val="00184EB0"/>
    <w:rsid w:val="001906D5"/>
    <w:rsid w:val="00192943"/>
    <w:rsid w:val="00193134"/>
    <w:rsid w:val="00193E9E"/>
    <w:rsid w:val="00195A4A"/>
    <w:rsid w:val="00196803"/>
    <w:rsid w:val="001A1305"/>
    <w:rsid w:val="001A3FE2"/>
    <w:rsid w:val="001A4D0D"/>
    <w:rsid w:val="001A5760"/>
    <w:rsid w:val="001A5A7F"/>
    <w:rsid w:val="001A6E0C"/>
    <w:rsid w:val="001A6E9C"/>
    <w:rsid w:val="001A70D1"/>
    <w:rsid w:val="001A75C2"/>
    <w:rsid w:val="001B10FF"/>
    <w:rsid w:val="001B1549"/>
    <w:rsid w:val="001B2AE6"/>
    <w:rsid w:val="001B3318"/>
    <w:rsid w:val="001B3DA4"/>
    <w:rsid w:val="001B4049"/>
    <w:rsid w:val="001B4548"/>
    <w:rsid w:val="001B62EC"/>
    <w:rsid w:val="001B75CD"/>
    <w:rsid w:val="001B7FD6"/>
    <w:rsid w:val="001C152C"/>
    <w:rsid w:val="001C1788"/>
    <w:rsid w:val="001C239B"/>
    <w:rsid w:val="001C46DD"/>
    <w:rsid w:val="001C4FF6"/>
    <w:rsid w:val="001C6A4C"/>
    <w:rsid w:val="001C73DD"/>
    <w:rsid w:val="001D131A"/>
    <w:rsid w:val="001D2014"/>
    <w:rsid w:val="001D2797"/>
    <w:rsid w:val="001D32BF"/>
    <w:rsid w:val="001D3731"/>
    <w:rsid w:val="001D4154"/>
    <w:rsid w:val="001D4AD2"/>
    <w:rsid w:val="001D63A5"/>
    <w:rsid w:val="001D6BB8"/>
    <w:rsid w:val="001D7E90"/>
    <w:rsid w:val="001D7FFD"/>
    <w:rsid w:val="001E2011"/>
    <w:rsid w:val="001E247F"/>
    <w:rsid w:val="001E28EF"/>
    <w:rsid w:val="001E298F"/>
    <w:rsid w:val="001E3CAA"/>
    <w:rsid w:val="001E40C0"/>
    <w:rsid w:val="001E4563"/>
    <w:rsid w:val="001E6047"/>
    <w:rsid w:val="001F089A"/>
    <w:rsid w:val="001F13CE"/>
    <w:rsid w:val="001F2D19"/>
    <w:rsid w:val="001F3919"/>
    <w:rsid w:val="001F4435"/>
    <w:rsid w:val="001F469D"/>
    <w:rsid w:val="001F4F87"/>
    <w:rsid w:val="001F5163"/>
    <w:rsid w:val="001F56EB"/>
    <w:rsid w:val="001F60D5"/>
    <w:rsid w:val="001F635C"/>
    <w:rsid w:val="001F7D99"/>
    <w:rsid w:val="002006A0"/>
    <w:rsid w:val="0020094B"/>
    <w:rsid w:val="00200DF9"/>
    <w:rsid w:val="0020202A"/>
    <w:rsid w:val="00202534"/>
    <w:rsid w:val="002025A8"/>
    <w:rsid w:val="002037C9"/>
    <w:rsid w:val="00206439"/>
    <w:rsid w:val="00207DF0"/>
    <w:rsid w:val="002112CD"/>
    <w:rsid w:val="0021379D"/>
    <w:rsid w:val="002162B4"/>
    <w:rsid w:val="002178E6"/>
    <w:rsid w:val="00221507"/>
    <w:rsid w:val="00221900"/>
    <w:rsid w:val="002228DA"/>
    <w:rsid w:val="00222C64"/>
    <w:rsid w:val="00222F97"/>
    <w:rsid w:val="00223376"/>
    <w:rsid w:val="002260BE"/>
    <w:rsid w:val="00227113"/>
    <w:rsid w:val="0022784B"/>
    <w:rsid w:val="00227A1C"/>
    <w:rsid w:val="00227C66"/>
    <w:rsid w:val="002314E1"/>
    <w:rsid w:val="002337BC"/>
    <w:rsid w:val="00234ED8"/>
    <w:rsid w:val="0023601E"/>
    <w:rsid w:val="00237C2D"/>
    <w:rsid w:val="00240AC3"/>
    <w:rsid w:val="002414D2"/>
    <w:rsid w:val="00241A94"/>
    <w:rsid w:val="00241F70"/>
    <w:rsid w:val="002427FA"/>
    <w:rsid w:val="00242C16"/>
    <w:rsid w:val="00243A97"/>
    <w:rsid w:val="002477A3"/>
    <w:rsid w:val="00247CD4"/>
    <w:rsid w:val="002501BE"/>
    <w:rsid w:val="00250E10"/>
    <w:rsid w:val="00251674"/>
    <w:rsid w:val="002516D1"/>
    <w:rsid w:val="00252282"/>
    <w:rsid w:val="00254E5B"/>
    <w:rsid w:val="002553A3"/>
    <w:rsid w:val="00255575"/>
    <w:rsid w:val="00256446"/>
    <w:rsid w:val="00257FE8"/>
    <w:rsid w:val="00261A66"/>
    <w:rsid w:val="00261E77"/>
    <w:rsid w:val="00263FAA"/>
    <w:rsid w:val="002642D2"/>
    <w:rsid w:val="00264730"/>
    <w:rsid w:val="00264B03"/>
    <w:rsid w:val="002662D2"/>
    <w:rsid w:val="00267484"/>
    <w:rsid w:val="00271BA9"/>
    <w:rsid w:val="00272BAF"/>
    <w:rsid w:val="00275193"/>
    <w:rsid w:val="00275753"/>
    <w:rsid w:val="00276A6E"/>
    <w:rsid w:val="00281C0C"/>
    <w:rsid w:val="00281E5E"/>
    <w:rsid w:val="00281FDB"/>
    <w:rsid w:val="00282E0A"/>
    <w:rsid w:val="00282FB8"/>
    <w:rsid w:val="00286CED"/>
    <w:rsid w:val="00286D26"/>
    <w:rsid w:val="002872E4"/>
    <w:rsid w:val="00287BDB"/>
    <w:rsid w:val="00291304"/>
    <w:rsid w:val="00291CED"/>
    <w:rsid w:val="002938FE"/>
    <w:rsid w:val="00293E26"/>
    <w:rsid w:val="00294242"/>
    <w:rsid w:val="00295556"/>
    <w:rsid w:val="00295967"/>
    <w:rsid w:val="00296232"/>
    <w:rsid w:val="002969C2"/>
    <w:rsid w:val="00296D3D"/>
    <w:rsid w:val="00297D46"/>
    <w:rsid w:val="002A1E26"/>
    <w:rsid w:val="002A3433"/>
    <w:rsid w:val="002A4072"/>
    <w:rsid w:val="002A4945"/>
    <w:rsid w:val="002A4A53"/>
    <w:rsid w:val="002A51F1"/>
    <w:rsid w:val="002A6222"/>
    <w:rsid w:val="002A7CDC"/>
    <w:rsid w:val="002A7F63"/>
    <w:rsid w:val="002B0F11"/>
    <w:rsid w:val="002B3856"/>
    <w:rsid w:val="002B4247"/>
    <w:rsid w:val="002B5E63"/>
    <w:rsid w:val="002B6424"/>
    <w:rsid w:val="002C064B"/>
    <w:rsid w:val="002C1CCC"/>
    <w:rsid w:val="002C1EF6"/>
    <w:rsid w:val="002C2A60"/>
    <w:rsid w:val="002C2B8C"/>
    <w:rsid w:val="002C6916"/>
    <w:rsid w:val="002C6CAB"/>
    <w:rsid w:val="002D0234"/>
    <w:rsid w:val="002D039B"/>
    <w:rsid w:val="002D2F82"/>
    <w:rsid w:val="002D3052"/>
    <w:rsid w:val="002D3082"/>
    <w:rsid w:val="002D3BBB"/>
    <w:rsid w:val="002D5F05"/>
    <w:rsid w:val="002D70C5"/>
    <w:rsid w:val="002D7FF9"/>
    <w:rsid w:val="002E0702"/>
    <w:rsid w:val="002E4AB8"/>
    <w:rsid w:val="002E5695"/>
    <w:rsid w:val="002E5F91"/>
    <w:rsid w:val="002F15FD"/>
    <w:rsid w:val="002F230A"/>
    <w:rsid w:val="002F2843"/>
    <w:rsid w:val="002F28C5"/>
    <w:rsid w:val="002F3605"/>
    <w:rsid w:val="002F3A16"/>
    <w:rsid w:val="002F4088"/>
    <w:rsid w:val="002F6046"/>
    <w:rsid w:val="002F6793"/>
    <w:rsid w:val="002F6CCC"/>
    <w:rsid w:val="002F7626"/>
    <w:rsid w:val="003009F8"/>
    <w:rsid w:val="003027AF"/>
    <w:rsid w:val="00303008"/>
    <w:rsid w:val="00304858"/>
    <w:rsid w:val="00311966"/>
    <w:rsid w:val="00311A57"/>
    <w:rsid w:val="00312F23"/>
    <w:rsid w:val="003139CE"/>
    <w:rsid w:val="00315011"/>
    <w:rsid w:val="00315547"/>
    <w:rsid w:val="00315881"/>
    <w:rsid w:val="00315A99"/>
    <w:rsid w:val="00316FCF"/>
    <w:rsid w:val="003172DA"/>
    <w:rsid w:val="00320EE3"/>
    <w:rsid w:val="003214B1"/>
    <w:rsid w:val="00322B32"/>
    <w:rsid w:val="00323101"/>
    <w:rsid w:val="003237D0"/>
    <w:rsid w:val="00324E2A"/>
    <w:rsid w:val="0032567D"/>
    <w:rsid w:val="00326F5F"/>
    <w:rsid w:val="00327B38"/>
    <w:rsid w:val="00331471"/>
    <w:rsid w:val="00332A9B"/>
    <w:rsid w:val="00332F72"/>
    <w:rsid w:val="00334582"/>
    <w:rsid w:val="0034037F"/>
    <w:rsid w:val="00343AE3"/>
    <w:rsid w:val="00344F42"/>
    <w:rsid w:val="00344F89"/>
    <w:rsid w:val="00345AA5"/>
    <w:rsid w:val="00345C54"/>
    <w:rsid w:val="00347A12"/>
    <w:rsid w:val="00347F7A"/>
    <w:rsid w:val="0035005D"/>
    <w:rsid w:val="00350226"/>
    <w:rsid w:val="003504AA"/>
    <w:rsid w:val="003529AD"/>
    <w:rsid w:val="00355019"/>
    <w:rsid w:val="003562CD"/>
    <w:rsid w:val="00356F5C"/>
    <w:rsid w:val="00357FD5"/>
    <w:rsid w:val="00360346"/>
    <w:rsid w:val="00360407"/>
    <w:rsid w:val="0036118F"/>
    <w:rsid w:val="00361E47"/>
    <w:rsid w:val="0036367A"/>
    <w:rsid w:val="0036417A"/>
    <w:rsid w:val="00365C23"/>
    <w:rsid w:val="003677AE"/>
    <w:rsid w:val="00367855"/>
    <w:rsid w:val="00367865"/>
    <w:rsid w:val="003678A4"/>
    <w:rsid w:val="00370EA9"/>
    <w:rsid w:val="003713EE"/>
    <w:rsid w:val="0037158C"/>
    <w:rsid w:val="00372E88"/>
    <w:rsid w:val="00376526"/>
    <w:rsid w:val="00376A29"/>
    <w:rsid w:val="003804C1"/>
    <w:rsid w:val="00380EA8"/>
    <w:rsid w:val="00386D18"/>
    <w:rsid w:val="003873E7"/>
    <w:rsid w:val="00391015"/>
    <w:rsid w:val="00391DF9"/>
    <w:rsid w:val="00392730"/>
    <w:rsid w:val="00392EC0"/>
    <w:rsid w:val="003936CF"/>
    <w:rsid w:val="00393D4B"/>
    <w:rsid w:val="0039596D"/>
    <w:rsid w:val="00396FEE"/>
    <w:rsid w:val="00397283"/>
    <w:rsid w:val="0039740C"/>
    <w:rsid w:val="00397469"/>
    <w:rsid w:val="003A0DFE"/>
    <w:rsid w:val="003A0FF5"/>
    <w:rsid w:val="003A256D"/>
    <w:rsid w:val="003A3045"/>
    <w:rsid w:val="003A4068"/>
    <w:rsid w:val="003A4D60"/>
    <w:rsid w:val="003A4ED8"/>
    <w:rsid w:val="003A57CF"/>
    <w:rsid w:val="003B1CA1"/>
    <w:rsid w:val="003B37EF"/>
    <w:rsid w:val="003B4CD7"/>
    <w:rsid w:val="003B5663"/>
    <w:rsid w:val="003B5FC5"/>
    <w:rsid w:val="003B61E5"/>
    <w:rsid w:val="003B7287"/>
    <w:rsid w:val="003C00F4"/>
    <w:rsid w:val="003C258E"/>
    <w:rsid w:val="003C2C6C"/>
    <w:rsid w:val="003C5299"/>
    <w:rsid w:val="003D40C7"/>
    <w:rsid w:val="003D723E"/>
    <w:rsid w:val="003D74AC"/>
    <w:rsid w:val="003D75EF"/>
    <w:rsid w:val="003D76DE"/>
    <w:rsid w:val="003E39E7"/>
    <w:rsid w:val="003E4F9B"/>
    <w:rsid w:val="003F1F93"/>
    <w:rsid w:val="003F20B1"/>
    <w:rsid w:val="003F4211"/>
    <w:rsid w:val="003F4E05"/>
    <w:rsid w:val="003F7404"/>
    <w:rsid w:val="003F7589"/>
    <w:rsid w:val="00400ED9"/>
    <w:rsid w:val="00403AD1"/>
    <w:rsid w:val="00403B8E"/>
    <w:rsid w:val="004044E9"/>
    <w:rsid w:val="00406B5F"/>
    <w:rsid w:val="00406F02"/>
    <w:rsid w:val="00410221"/>
    <w:rsid w:val="0041023D"/>
    <w:rsid w:val="004102BD"/>
    <w:rsid w:val="00411824"/>
    <w:rsid w:val="004142DE"/>
    <w:rsid w:val="004145E7"/>
    <w:rsid w:val="00415610"/>
    <w:rsid w:val="004159C4"/>
    <w:rsid w:val="00417685"/>
    <w:rsid w:val="00417714"/>
    <w:rsid w:val="004179CA"/>
    <w:rsid w:val="00420293"/>
    <w:rsid w:val="00420A93"/>
    <w:rsid w:val="00420AA3"/>
    <w:rsid w:val="00424296"/>
    <w:rsid w:val="00424BED"/>
    <w:rsid w:val="00426CB0"/>
    <w:rsid w:val="00427ED9"/>
    <w:rsid w:val="0043097D"/>
    <w:rsid w:val="004333A4"/>
    <w:rsid w:val="004343E9"/>
    <w:rsid w:val="0043468F"/>
    <w:rsid w:val="00435294"/>
    <w:rsid w:val="0043738D"/>
    <w:rsid w:val="004378D7"/>
    <w:rsid w:val="0044495D"/>
    <w:rsid w:val="0044732F"/>
    <w:rsid w:val="004507C7"/>
    <w:rsid w:val="00450AE1"/>
    <w:rsid w:val="004511CF"/>
    <w:rsid w:val="0045146B"/>
    <w:rsid w:val="00452AC2"/>
    <w:rsid w:val="0045610A"/>
    <w:rsid w:val="0045628A"/>
    <w:rsid w:val="0045766A"/>
    <w:rsid w:val="004578F6"/>
    <w:rsid w:val="00457AC4"/>
    <w:rsid w:val="00460DF2"/>
    <w:rsid w:val="00460FDB"/>
    <w:rsid w:val="00464283"/>
    <w:rsid w:val="00466E4A"/>
    <w:rsid w:val="004704EE"/>
    <w:rsid w:val="00471117"/>
    <w:rsid w:val="00471225"/>
    <w:rsid w:val="004724BF"/>
    <w:rsid w:val="0047300C"/>
    <w:rsid w:val="00473E68"/>
    <w:rsid w:val="00474019"/>
    <w:rsid w:val="004741CF"/>
    <w:rsid w:val="004776E3"/>
    <w:rsid w:val="0047788F"/>
    <w:rsid w:val="00480327"/>
    <w:rsid w:val="004807C6"/>
    <w:rsid w:val="00480E50"/>
    <w:rsid w:val="00481570"/>
    <w:rsid w:val="004824A5"/>
    <w:rsid w:val="0048275A"/>
    <w:rsid w:val="00483176"/>
    <w:rsid w:val="004836DF"/>
    <w:rsid w:val="00485633"/>
    <w:rsid w:val="00487C18"/>
    <w:rsid w:val="00491956"/>
    <w:rsid w:val="0049315D"/>
    <w:rsid w:val="004935E1"/>
    <w:rsid w:val="00494EFF"/>
    <w:rsid w:val="0049544D"/>
    <w:rsid w:val="00497504"/>
    <w:rsid w:val="004A001E"/>
    <w:rsid w:val="004A085A"/>
    <w:rsid w:val="004A3B0F"/>
    <w:rsid w:val="004A4682"/>
    <w:rsid w:val="004A4A22"/>
    <w:rsid w:val="004A4A79"/>
    <w:rsid w:val="004A4DC5"/>
    <w:rsid w:val="004A5208"/>
    <w:rsid w:val="004A6373"/>
    <w:rsid w:val="004B3D49"/>
    <w:rsid w:val="004B3F9B"/>
    <w:rsid w:val="004C1648"/>
    <w:rsid w:val="004C246A"/>
    <w:rsid w:val="004C27D7"/>
    <w:rsid w:val="004C2DC0"/>
    <w:rsid w:val="004C4FF3"/>
    <w:rsid w:val="004C718E"/>
    <w:rsid w:val="004C79B6"/>
    <w:rsid w:val="004D00BB"/>
    <w:rsid w:val="004D1A17"/>
    <w:rsid w:val="004D1B91"/>
    <w:rsid w:val="004D2B88"/>
    <w:rsid w:val="004E0426"/>
    <w:rsid w:val="004E04F6"/>
    <w:rsid w:val="004E0724"/>
    <w:rsid w:val="004E0CAE"/>
    <w:rsid w:val="004E1785"/>
    <w:rsid w:val="004E24C4"/>
    <w:rsid w:val="004E348A"/>
    <w:rsid w:val="004E364A"/>
    <w:rsid w:val="004E4F9A"/>
    <w:rsid w:val="004E7A35"/>
    <w:rsid w:val="004F11FC"/>
    <w:rsid w:val="004F48D6"/>
    <w:rsid w:val="004F4AFB"/>
    <w:rsid w:val="004F5845"/>
    <w:rsid w:val="004F5F59"/>
    <w:rsid w:val="004F7083"/>
    <w:rsid w:val="005006DB"/>
    <w:rsid w:val="00500AEE"/>
    <w:rsid w:val="005012B0"/>
    <w:rsid w:val="005013E4"/>
    <w:rsid w:val="005014F2"/>
    <w:rsid w:val="00501ACC"/>
    <w:rsid w:val="00504866"/>
    <w:rsid w:val="005049C2"/>
    <w:rsid w:val="00504A5B"/>
    <w:rsid w:val="00504CCA"/>
    <w:rsid w:val="00507439"/>
    <w:rsid w:val="00510CED"/>
    <w:rsid w:val="005113DE"/>
    <w:rsid w:val="00512DA7"/>
    <w:rsid w:val="00513296"/>
    <w:rsid w:val="005143EC"/>
    <w:rsid w:val="005156BC"/>
    <w:rsid w:val="00515BC7"/>
    <w:rsid w:val="00516604"/>
    <w:rsid w:val="00516FF4"/>
    <w:rsid w:val="005210B9"/>
    <w:rsid w:val="00522BCB"/>
    <w:rsid w:val="00524FB5"/>
    <w:rsid w:val="00524FFB"/>
    <w:rsid w:val="00526962"/>
    <w:rsid w:val="00526BA8"/>
    <w:rsid w:val="00535240"/>
    <w:rsid w:val="005358E7"/>
    <w:rsid w:val="005369E7"/>
    <w:rsid w:val="005375AB"/>
    <w:rsid w:val="00540FF4"/>
    <w:rsid w:val="00542CBF"/>
    <w:rsid w:val="00543B13"/>
    <w:rsid w:val="00543BCD"/>
    <w:rsid w:val="00544AF7"/>
    <w:rsid w:val="00544ED1"/>
    <w:rsid w:val="0054580E"/>
    <w:rsid w:val="0055110D"/>
    <w:rsid w:val="005511E3"/>
    <w:rsid w:val="00552A32"/>
    <w:rsid w:val="00554ACD"/>
    <w:rsid w:val="00555546"/>
    <w:rsid w:val="005559AE"/>
    <w:rsid w:val="00556DBF"/>
    <w:rsid w:val="00560900"/>
    <w:rsid w:val="00561019"/>
    <w:rsid w:val="00561202"/>
    <w:rsid w:val="0056132E"/>
    <w:rsid w:val="00565780"/>
    <w:rsid w:val="005657E1"/>
    <w:rsid w:val="00567D07"/>
    <w:rsid w:val="00570C5C"/>
    <w:rsid w:val="0057103B"/>
    <w:rsid w:val="005722E9"/>
    <w:rsid w:val="005730B2"/>
    <w:rsid w:val="0057310C"/>
    <w:rsid w:val="00573213"/>
    <w:rsid w:val="00573992"/>
    <w:rsid w:val="005806F6"/>
    <w:rsid w:val="0058081D"/>
    <w:rsid w:val="00582AAB"/>
    <w:rsid w:val="005839FF"/>
    <w:rsid w:val="00583B72"/>
    <w:rsid w:val="00587E0B"/>
    <w:rsid w:val="00590987"/>
    <w:rsid w:val="00593FEE"/>
    <w:rsid w:val="00597173"/>
    <w:rsid w:val="005976F7"/>
    <w:rsid w:val="005978B9"/>
    <w:rsid w:val="005A00C3"/>
    <w:rsid w:val="005A04C6"/>
    <w:rsid w:val="005A12A2"/>
    <w:rsid w:val="005A2BB7"/>
    <w:rsid w:val="005A3483"/>
    <w:rsid w:val="005A37AB"/>
    <w:rsid w:val="005A3D2D"/>
    <w:rsid w:val="005A5054"/>
    <w:rsid w:val="005A5625"/>
    <w:rsid w:val="005A721D"/>
    <w:rsid w:val="005B0B7F"/>
    <w:rsid w:val="005B16AF"/>
    <w:rsid w:val="005B2CEC"/>
    <w:rsid w:val="005B39DE"/>
    <w:rsid w:val="005B575D"/>
    <w:rsid w:val="005B606E"/>
    <w:rsid w:val="005B6362"/>
    <w:rsid w:val="005B6C87"/>
    <w:rsid w:val="005C0210"/>
    <w:rsid w:val="005C2964"/>
    <w:rsid w:val="005C296C"/>
    <w:rsid w:val="005C2E6A"/>
    <w:rsid w:val="005C31FB"/>
    <w:rsid w:val="005C3EBE"/>
    <w:rsid w:val="005C484A"/>
    <w:rsid w:val="005C6987"/>
    <w:rsid w:val="005C7564"/>
    <w:rsid w:val="005D0CDA"/>
    <w:rsid w:val="005D195A"/>
    <w:rsid w:val="005D21D3"/>
    <w:rsid w:val="005D2354"/>
    <w:rsid w:val="005D24CE"/>
    <w:rsid w:val="005D456E"/>
    <w:rsid w:val="005D52BF"/>
    <w:rsid w:val="005D5441"/>
    <w:rsid w:val="005D5F76"/>
    <w:rsid w:val="005D65C1"/>
    <w:rsid w:val="005D72DE"/>
    <w:rsid w:val="005D7AF0"/>
    <w:rsid w:val="005E0243"/>
    <w:rsid w:val="005E0ECD"/>
    <w:rsid w:val="005E16B8"/>
    <w:rsid w:val="005E16F6"/>
    <w:rsid w:val="005E18A4"/>
    <w:rsid w:val="005E1963"/>
    <w:rsid w:val="005E3553"/>
    <w:rsid w:val="005E3602"/>
    <w:rsid w:val="005E3921"/>
    <w:rsid w:val="005E3A95"/>
    <w:rsid w:val="005E4FA7"/>
    <w:rsid w:val="005E5145"/>
    <w:rsid w:val="005E5B6D"/>
    <w:rsid w:val="005E61A2"/>
    <w:rsid w:val="005E6376"/>
    <w:rsid w:val="005E6958"/>
    <w:rsid w:val="005F1716"/>
    <w:rsid w:val="005F1BE7"/>
    <w:rsid w:val="005F25F3"/>
    <w:rsid w:val="005F367E"/>
    <w:rsid w:val="005F375C"/>
    <w:rsid w:val="005F3DF9"/>
    <w:rsid w:val="005F46E4"/>
    <w:rsid w:val="005F4886"/>
    <w:rsid w:val="005F4D99"/>
    <w:rsid w:val="005F65B2"/>
    <w:rsid w:val="005F6CB2"/>
    <w:rsid w:val="005F7365"/>
    <w:rsid w:val="00600073"/>
    <w:rsid w:val="0060128E"/>
    <w:rsid w:val="006020A7"/>
    <w:rsid w:val="0060250A"/>
    <w:rsid w:val="00603449"/>
    <w:rsid w:val="00603993"/>
    <w:rsid w:val="0060459A"/>
    <w:rsid w:val="006058B6"/>
    <w:rsid w:val="006064FB"/>
    <w:rsid w:val="006071D9"/>
    <w:rsid w:val="006105D9"/>
    <w:rsid w:val="00613851"/>
    <w:rsid w:val="00615879"/>
    <w:rsid w:val="006211B4"/>
    <w:rsid w:val="0062255E"/>
    <w:rsid w:val="006227F3"/>
    <w:rsid w:val="006228C6"/>
    <w:rsid w:val="00622983"/>
    <w:rsid w:val="006233E9"/>
    <w:rsid w:val="00623A53"/>
    <w:rsid w:val="00623A8A"/>
    <w:rsid w:val="0062520A"/>
    <w:rsid w:val="006257BC"/>
    <w:rsid w:val="006259F7"/>
    <w:rsid w:val="00627209"/>
    <w:rsid w:val="0063181C"/>
    <w:rsid w:val="0063204F"/>
    <w:rsid w:val="0063216B"/>
    <w:rsid w:val="00632C4F"/>
    <w:rsid w:val="00633989"/>
    <w:rsid w:val="00636F03"/>
    <w:rsid w:val="00637947"/>
    <w:rsid w:val="00641736"/>
    <w:rsid w:val="0064237D"/>
    <w:rsid w:val="006426BA"/>
    <w:rsid w:val="00643441"/>
    <w:rsid w:val="006435E0"/>
    <w:rsid w:val="00643DCC"/>
    <w:rsid w:val="00643E51"/>
    <w:rsid w:val="0064459A"/>
    <w:rsid w:val="006465DC"/>
    <w:rsid w:val="00656AE8"/>
    <w:rsid w:val="00656C50"/>
    <w:rsid w:val="006572C7"/>
    <w:rsid w:val="0065744D"/>
    <w:rsid w:val="00660FBB"/>
    <w:rsid w:val="00662952"/>
    <w:rsid w:val="00662D4C"/>
    <w:rsid w:val="00664C63"/>
    <w:rsid w:val="00665CA8"/>
    <w:rsid w:val="006670AA"/>
    <w:rsid w:val="006727AB"/>
    <w:rsid w:val="0067586E"/>
    <w:rsid w:val="00675B35"/>
    <w:rsid w:val="00675EB3"/>
    <w:rsid w:val="00676164"/>
    <w:rsid w:val="0067757C"/>
    <w:rsid w:val="00677DD3"/>
    <w:rsid w:val="00680A73"/>
    <w:rsid w:val="00682AD3"/>
    <w:rsid w:val="006848A2"/>
    <w:rsid w:val="00684C84"/>
    <w:rsid w:val="00686410"/>
    <w:rsid w:val="00686B9D"/>
    <w:rsid w:val="00686C67"/>
    <w:rsid w:val="00690688"/>
    <w:rsid w:val="00690C1A"/>
    <w:rsid w:val="00691ED1"/>
    <w:rsid w:val="00692158"/>
    <w:rsid w:val="006932BE"/>
    <w:rsid w:val="006934A5"/>
    <w:rsid w:val="00694570"/>
    <w:rsid w:val="00694944"/>
    <w:rsid w:val="00695341"/>
    <w:rsid w:val="00697171"/>
    <w:rsid w:val="006A139B"/>
    <w:rsid w:val="006A146B"/>
    <w:rsid w:val="006A18D6"/>
    <w:rsid w:val="006A1A11"/>
    <w:rsid w:val="006A5363"/>
    <w:rsid w:val="006A5A35"/>
    <w:rsid w:val="006A6A4F"/>
    <w:rsid w:val="006B0498"/>
    <w:rsid w:val="006B0BD0"/>
    <w:rsid w:val="006B2705"/>
    <w:rsid w:val="006B361A"/>
    <w:rsid w:val="006B3EBE"/>
    <w:rsid w:val="006B4052"/>
    <w:rsid w:val="006B76FA"/>
    <w:rsid w:val="006B7735"/>
    <w:rsid w:val="006C06DE"/>
    <w:rsid w:val="006C1CF8"/>
    <w:rsid w:val="006C3A71"/>
    <w:rsid w:val="006C3DCA"/>
    <w:rsid w:val="006C3F91"/>
    <w:rsid w:val="006C4BC4"/>
    <w:rsid w:val="006D000E"/>
    <w:rsid w:val="006D2015"/>
    <w:rsid w:val="006D2A07"/>
    <w:rsid w:val="006D3821"/>
    <w:rsid w:val="006D3D6F"/>
    <w:rsid w:val="006D4AE0"/>
    <w:rsid w:val="006D5801"/>
    <w:rsid w:val="006D5989"/>
    <w:rsid w:val="006D644D"/>
    <w:rsid w:val="006E10E0"/>
    <w:rsid w:val="006E16D9"/>
    <w:rsid w:val="006E385B"/>
    <w:rsid w:val="006E4909"/>
    <w:rsid w:val="006E68B1"/>
    <w:rsid w:val="006F087C"/>
    <w:rsid w:val="006F1333"/>
    <w:rsid w:val="006F2CA9"/>
    <w:rsid w:val="006F4204"/>
    <w:rsid w:val="006F6943"/>
    <w:rsid w:val="006F6E5D"/>
    <w:rsid w:val="006F7ACC"/>
    <w:rsid w:val="00701E8C"/>
    <w:rsid w:val="00703060"/>
    <w:rsid w:val="00705C84"/>
    <w:rsid w:val="007064FA"/>
    <w:rsid w:val="00707672"/>
    <w:rsid w:val="007101FE"/>
    <w:rsid w:val="00710D24"/>
    <w:rsid w:val="007111FE"/>
    <w:rsid w:val="00713662"/>
    <w:rsid w:val="00715474"/>
    <w:rsid w:val="0071780B"/>
    <w:rsid w:val="00721B63"/>
    <w:rsid w:val="00723674"/>
    <w:rsid w:val="007268C4"/>
    <w:rsid w:val="00730C30"/>
    <w:rsid w:val="00731D0E"/>
    <w:rsid w:val="00732C50"/>
    <w:rsid w:val="00733925"/>
    <w:rsid w:val="00734331"/>
    <w:rsid w:val="00736034"/>
    <w:rsid w:val="0073677B"/>
    <w:rsid w:val="007367FD"/>
    <w:rsid w:val="007370BC"/>
    <w:rsid w:val="00740470"/>
    <w:rsid w:val="00740D31"/>
    <w:rsid w:val="007419EC"/>
    <w:rsid w:val="00743C27"/>
    <w:rsid w:val="00744D14"/>
    <w:rsid w:val="00751E7E"/>
    <w:rsid w:val="0075238D"/>
    <w:rsid w:val="00754641"/>
    <w:rsid w:val="00756F56"/>
    <w:rsid w:val="0075777B"/>
    <w:rsid w:val="00757EF6"/>
    <w:rsid w:val="007601BB"/>
    <w:rsid w:val="0076163C"/>
    <w:rsid w:val="00764F93"/>
    <w:rsid w:val="00765917"/>
    <w:rsid w:val="007662C1"/>
    <w:rsid w:val="0076772B"/>
    <w:rsid w:val="0077037B"/>
    <w:rsid w:val="00771A69"/>
    <w:rsid w:val="007779EA"/>
    <w:rsid w:val="00777EF4"/>
    <w:rsid w:val="00780953"/>
    <w:rsid w:val="00780DA3"/>
    <w:rsid w:val="007812D2"/>
    <w:rsid w:val="00781AB0"/>
    <w:rsid w:val="007822F3"/>
    <w:rsid w:val="00783065"/>
    <w:rsid w:val="007835D5"/>
    <w:rsid w:val="007839DC"/>
    <w:rsid w:val="007863CD"/>
    <w:rsid w:val="00791CE3"/>
    <w:rsid w:val="00794E75"/>
    <w:rsid w:val="00796A88"/>
    <w:rsid w:val="007A07AF"/>
    <w:rsid w:val="007A18DC"/>
    <w:rsid w:val="007A3474"/>
    <w:rsid w:val="007A34CE"/>
    <w:rsid w:val="007A3B24"/>
    <w:rsid w:val="007A555A"/>
    <w:rsid w:val="007A6329"/>
    <w:rsid w:val="007A6C32"/>
    <w:rsid w:val="007A7391"/>
    <w:rsid w:val="007A73C8"/>
    <w:rsid w:val="007A7AC8"/>
    <w:rsid w:val="007B0A2D"/>
    <w:rsid w:val="007B4ABE"/>
    <w:rsid w:val="007B61C9"/>
    <w:rsid w:val="007B61DA"/>
    <w:rsid w:val="007B6933"/>
    <w:rsid w:val="007B745A"/>
    <w:rsid w:val="007B77C0"/>
    <w:rsid w:val="007B7AB8"/>
    <w:rsid w:val="007B7DEB"/>
    <w:rsid w:val="007C075B"/>
    <w:rsid w:val="007C1D82"/>
    <w:rsid w:val="007C2B87"/>
    <w:rsid w:val="007C38A7"/>
    <w:rsid w:val="007C46F7"/>
    <w:rsid w:val="007C5295"/>
    <w:rsid w:val="007C565D"/>
    <w:rsid w:val="007C5A10"/>
    <w:rsid w:val="007C6746"/>
    <w:rsid w:val="007D1484"/>
    <w:rsid w:val="007D190E"/>
    <w:rsid w:val="007D3401"/>
    <w:rsid w:val="007D4BBF"/>
    <w:rsid w:val="007D7D9B"/>
    <w:rsid w:val="007E00E7"/>
    <w:rsid w:val="007E0F58"/>
    <w:rsid w:val="007E102A"/>
    <w:rsid w:val="007E52DF"/>
    <w:rsid w:val="007F2F48"/>
    <w:rsid w:val="00800642"/>
    <w:rsid w:val="00800A76"/>
    <w:rsid w:val="00800D6E"/>
    <w:rsid w:val="00800F2B"/>
    <w:rsid w:val="00801B2D"/>
    <w:rsid w:val="00803330"/>
    <w:rsid w:val="00803CEB"/>
    <w:rsid w:val="008048B9"/>
    <w:rsid w:val="00805735"/>
    <w:rsid w:val="00812029"/>
    <w:rsid w:val="00813850"/>
    <w:rsid w:val="00813E3F"/>
    <w:rsid w:val="00813EF3"/>
    <w:rsid w:val="00815155"/>
    <w:rsid w:val="00816F91"/>
    <w:rsid w:val="00820DD6"/>
    <w:rsid w:val="008212C6"/>
    <w:rsid w:val="0082309D"/>
    <w:rsid w:val="008237F8"/>
    <w:rsid w:val="008255FA"/>
    <w:rsid w:val="008315BC"/>
    <w:rsid w:val="0083235E"/>
    <w:rsid w:val="00833636"/>
    <w:rsid w:val="00833A7A"/>
    <w:rsid w:val="00833AE3"/>
    <w:rsid w:val="008349E2"/>
    <w:rsid w:val="00834AB3"/>
    <w:rsid w:val="00834AE1"/>
    <w:rsid w:val="00835839"/>
    <w:rsid w:val="00835840"/>
    <w:rsid w:val="00835D3A"/>
    <w:rsid w:val="00840596"/>
    <w:rsid w:val="00842BE1"/>
    <w:rsid w:val="00844BFA"/>
    <w:rsid w:val="00845965"/>
    <w:rsid w:val="008503C9"/>
    <w:rsid w:val="00850923"/>
    <w:rsid w:val="008512DF"/>
    <w:rsid w:val="00856EEA"/>
    <w:rsid w:val="00864343"/>
    <w:rsid w:val="00865F55"/>
    <w:rsid w:val="00866B3B"/>
    <w:rsid w:val="008678E8"/>
    <w:rsid w:val="00867EDA"/>
    <w:rsid w:val="00870670"/>
    <w:rsid w:val="008719E5"/>
    <w:rsid w:val="008744D5"/>
    <w:rsid w:val="008746A7"/>
    <w:rsid w:val="00877995"/>
    <w:rsid w:val="00877DA2"/>
    <w:rsid w:val="00880BC4"/>
    <w:rsid w:val="00883120"/>
    <w:rsid w:val="00884D6A"/>
    <w:rsid w:val="00886E61"/>
    <w:rsid w:val="00886FF0"/>
    <w:rsid w:val="00887822"/>
    <w:rsid w:val="00890214"/>
    <w:rsid w:val="0089057D"/>
    <w:rsid w:val="0089250F"/>
    <w:rsid w:val="008925C8"/>
    <w:rsid w:val="00894FAB"/>
    <w:rsid w:val="008969DC"/>
    <w:rsid w:val="008976B1"/>
    <w:rsid w:val="00897832"/>
    <w:rsid w:val="008A17D0"/>
    <w:rsid w:val="008A3ECA"/>
    <w:rsid w:val="008A4048"/>
    <w:rsid w:val="008A66C3"/>
    <w:rsid w:val="008A742F"/>
    <w:rsid w:val="008B1BAD"/>
    <w:rsid w:val="008B3A2D"/>
    <w:rsid w:val="008B4044"/>
    <w:rsid w:val="008B443E"/>
    <w:rsid w:val="008B4917"/>
    <w:rsid w:val="008B59C5"/>
    <w:rsid w:val="008B5D1C"/>
    <w:rsid w:val="008B60BD"/>
    <w:rsid w:val="008B6144"/>
    <w:rsid w:val="008B71ED"/>
    <w:rsid w:val="008B73D6"/>
    <w:rsid w:val="008B7623"/>
    <w:rsid w:val="008C0EF9"/>
    <w:rsid w:val="008C1660"/>
    <w:rsid w:val="008C3093"/>
    <w:rsid w:val="008C3AC2"/>
    <w:rsid w:val="008C7584"/>
    <w:rsid w:val="008D0F48"/>
    <w:rsid w:val="008D30CC"/>
    <w:rsid w:val="008D3298"/>
    <w:rsid w:val="008D379F"/>
    <w:rsid w:val="008D3BC6"/>
    <w:rsid w:val="008D64B7"/>
    <w:rsid w:val="008D665C"/>
    <w:rsid w:val="008E0DC3"/>
    <w:rsid w:val="008E0DE4"/>
    <w:rsid w:val="008E1FA5"/>
    <w:rsid w:val="008E29FE"/>
    <w:rsid w:val="008E2E63"/>
    <w:rsid w:val="008E4025"/>
    <w:rsid w:val="008E6234"/>
    <w:rsid w:val="008E646D"/>
    <w:rsid w:val="008E6E43"/>
    <w:rsid w:val="008E7B76"/>
    <w:rsid w:val="008E7C00"/>
    <w:rsid w:val="008F06DF"/>
    <w:rsid w:val="008F08D4"/>
    <w:rsid w:val="008F448B"/>
    <w:rsid w:val="008F4CAD"/>
    <w:rsid w:val="008F5BDD"/>
    <w:rsid w:val="00900DA5"/>
    <w:rsid w:val="00902020"/>
    <w:rsid w:val="009028EF"/>
    <w:rsid w:val="009051FC"/>
    <w:rsid w:val="009069D6"/>
    <w:rsid w:val="009128C5"/>
    <w:rsid w:val="00914BEC"/>
    <w:rsid w:val="0092031B"/>
    <w:rsid w:val="00921AB0"/>
    <w:rsid w:val="00922409"/>
    <w:rsid w:val="009244E7"/>
    <w:rsid w:val="0092509B"/>
    <w:rsid w:val="0092526A"/>
    <w:rsid w:val="00925A81"/>
    <w:rsid w:val="00925DA7"/>
    <w:rsid w:val="00927BE1"/>
    <w:rsid w:val="00931A25"/>
    <w:rsid w:val="009320AA"/>
    <w:rsid w:val="00933D49"/>
    <w:rsid w:val="00934632"/>
    <w:rsid w:val="009354D4"/>
    <w:rsid w:val="0093668A"/>
    <w:rsid w:val="009370BA"/>
    <w:rsid w:val="009407B6"/>
    <w:rsid w:val="00940E44"/>
    <w:rsid w:val="009421CD"/>
    <w:rsid w:val="00947F60"/>
    <w:rsid w:val="0095134C"/>
    <w:rsid w:val="00951D11"/>
    <w:rsid w:val="00951ECA"/>
    <w:rsid w:val="00951ED6"/>
    <w:rsid w:val="009528B7"/>
    <w:rsid w:val="00952DBC"/>
    <w:rsid w:val="00952E0F"/>
    <w:rsid w:val="00954261"/>
    <w:rsid w:val="00956E00"/>
    <w:rsid w:val="0095710F"/>
    <w:rsid w:val="00960185"/>
    <w:rsid w:val="00960DC4"/>
    <w:rsid w:val="00961C49"/>
    <w:rsid w:val="00964E86"/>
    <w:rsid w:val="00965C17"/>
    <w:rsid w:val="00965F15"/>
    <w:rsid w:val="00970095"/>
    <w:rsid w:val="0097063D"/>
    <w:rsid w:val="00971C0D"/>
    <w:rsid w:val="00972211"/>
    <w:rsid w:val="00973B69"/>
    <w:rsid w:val="00974981"/>
    <w:rsid w:val="00975348"/>
    <w:rsid w:val="00976531"/>
    <w:rsid w:val="00976BA7"/>
    <w:rsid w:val="00976D53"/>
    <w:rsid w:val="009779D9"/>
    <w:rsid w:val="00977F56"/>
    <w:rsid w:val="009807F3"/>
    <w:rsid w:val="00980F0A"/>
    <w:rsid w:val="009824E3"/>
    <w:rsid w:val="00985F3B"/>
    <w:rsid w:val="00987E3B"/>
    <w:rsid w:val="00990590"/>
    <w:rsid w:val="00990CB8"/>
    <w:rsid w:val="009915A6"/>
    <w:rsid w:val="00993244"/>
    <w:rsid w:val="009966E7"/>
    <w:rsid w:val="0099696E"/>
    <w:rsid w:val="009A0AD0"/>
    <w:rsid w:val="009A14C9"/>
    <w:rsid w:val="009A18F6"/>
    <w:rsid w:val="009A2097"/>
    <w:rsid w:val="009A2D11"/>
    <w:rsid w:val="009A3ECA"/>
    <w:rsid w:val="009A5C24"/>
    <w:rsid w:val="009A66B8"/>
    <w:rsid w:val="009A681D"/>
    <w:rsid w:val="009A739F"/>
    <w:rsid w:val="009B0361"/>
    <w:rsid w:val="009B0E2E"/>
    <w:rsid w:val="009B1309"/>
    <w:rsid w:val="009B2BE6"/>
    <w:rsid w:val="009B2C0B"/>
    <w:rsid w:val="009B3C4A"/>
    <w:rsid w:val="009B42B1"/>
    <w:rsid w:val="009B4309"/>
    <w:rsid w:val="009B4509"/>
    <w:rsid w:val="009B5C82"/>
    <w:rsid w:val="009B7510"/>
    <w:rsid w:val="009C0B18"/>
    <w:rsid w:val="009C0B52"/>
    <w:rsid w:val="009C5390"/>
    <w:rsid w:val="009C723D"/>
    <w:rsid w:val="009C74A7"/>
    <w:rsid w:val="009D0FB3"/>
    <w:rsid w:val="009D1D41"/>
    <w:rsid w:val="009D2AFE"/>
    <w:rsid w:val="009D2E83"/>
    <w:rsid w:val="009D3022"/>
    <w:rsid w:val="009D3495"/>
    <w:rsid w:val="009D51C6"/>
    <w:rsid w:val="009D547C"/>
    <w:rsid w:val="009E31AD"/>
    <w:rsid w:val="009E32B4"/>
    <w:rsid w:val="009E5580"/>
    <w:rsid w:val="009E7D84"/>
    <w:rsid w:val="009F00C0"/>
    <w:rsid w:val="009F2664"/>
    <w:rsid w:val="009F2C06"/>
    <w:rsid w:val="009F2EB7"/>
    <w:rsid w:val="009F3DBF"/>
    <w:rsid w:val="009F5CB4"/>
    <w:rsid w:val="009F69FB"/>
    <w:rsid w:val="00A014A2"/>
    <w:rsid w:val="00A01BF3"/>
    <w:rsid w:val="00A01DC0"/>
    <w:rsid w:val="00A0216C"/>
    <w:rsid w:val="00A02C2D"/>
    <w:rsid w:val="00A0369E"/>
    <w:rsid w:val="00A04AB4"/>
    <w:rsid w:val="00A051B9"/>
    <w:rsid w:val="00A052A4"/>
    <w:rsid w:val="00A06BAB"/>
    <w:rsid w:val="00A079C1"/>
    <w:rsid w:val="00A07CDF"/>
    <w:rsid w:val="00A10F3B"/>
    <w:rsid w:val="00A115BA"/>
    <w:rsid w:val="00A12EB1"/>
    <w:rsid w:val="00A12FFE"/>
    <w:rsid w:val="00A13EB6"/>
    <w:rsid w:val="00A14A00"/>
    <w:rsid w:val="00A157A8"/>
    <w:rsid w:val="00A15E73"/>
    <w:rsid w:val="00A16AA2"/>
    <w:rsid w:val="00A20735"/>
    <w:rsid w:val="00A24E6F"/>
    <w:rsid w:val="00A26925"/>
    <w:rsid w:val="00A30277"/>
    <w:rsid w:val="00A32725"/>
    <w:rsid w:val="00A32A90"/>
    <w:rsid w:val="00A32B0F"/>
    <w:rsid w:val="00A33A5E"/>
    <w:rsid w:val="00A34618"/>
    <w:rsid w:val="00A350EE"/>
    <w:rsid w:val="00A370BC"/>
    <w:rsid w:val="00A4143C"/>
    <w:rsid w:val="00A441C4"/>
    <w:rsid w:val="00A44E10"/>
    <w:rsid w:val="00A454C0"/>
    <w:rsid w:val="00A454C4"/>
    <w:rsid w:val="00A455F9"/>
    <w:rsid w:val="00A46172"/>
    <w:rsid w:val="00A519C7"/>
    <w:rsid w:val="00A554BC"/>
    <w:rsid w:val="00A57812"/>
    <w:rsid w:val="00A60BB8"/>
    <w:rsid w:val="00A62F45"/>
    <w:rsid w:val="00A6396F"/>
    <w:rsid w:val="00A63F4A"/>
    <w:rsid w:val="00A65DAA"/>
    <w:rsid w:val="00A65FB3"/>
    <w:rsid w:val="00A66B14"/>
    <w:rsid w:val="00A66DCE"/>
    <w:rsid w:val="00A70E15"/>
    <w:rsid w:val="00A71E3D"/>
    <w:rsid w:val="00A72267"/>
    <w:rsid w:val="00A72353"/>
    <w:rsid w:val="00A7341A"/>
    <w:rsid w:val="00A76296"/>
    <w:rsid w:val="00A77274"/>
    <w:rsid w:val="00A77C7F"/>
    <w:rsid w:val="00A82689"/>
    <w:rsid w:val="00A843C2"/>
    <w:rsid w:val="00A847D6"/>
    <w:rsid w:val="00A869F6"/>
    <w:rsid w:val="00A870C9"/>
    <w:rsid w:val="00A90B74"/>
    <w:rsid w:val="00A90CFE"/>
    <w:rsid w:val="00A92A9D"/>
    <w:rsid w:val="00A94E63"/>
    <w:rsid w:val="00A953CB"/>
    <w:rsid w:val="00A9581F"/>
    <w:rsid w:val="00A95D05"/>
    <w:rsid w:val="00A961D7"/>
    <w:rsid w:val="00A96B06"/>
    <w:rsid w:val="00AA182B"/>
    <w:rsid w:val="00AA3249"/>
    <w:rsid w:val="00AA3E8D"/>
    <w:rsid w:val="00AA40F3"/>
    <w:rsid w:val="00AA60D1"/>
    <w:rsid w:val="00AA7796"/>
    <w:rsid w:val="00AA7920"/>
    <w:rsid w:val="00AB1AF7"/>
    <w:rsid w:val="00AB5790"/>
    <w:rsid w:val="00AC0723"/>
    <w:rsid w:val="00AC1F2F"/>
    <w:rsid w:val="00AC4F21"/>
    <w:rsid w:val="00AC5496"/>
    <w:rsid w:val="00AC61A0"/>
    <w:rsid w:val="00AC64BF"/>
    <w:rsid w:val="00AC7EFA"/>
    <w:rsid w:val="00AD01D2"/>
    <w:rsid w:val="00AD0307"/>
    <w:rsid w:val="00AD1445"/>
    <w:rsid w:val="00AD44B9"/>
    <w:rsid w:val="00AD46B7"/>
    <w:rsid w:val="00AE20B1"/>
    <w:rsid w:val="00AE2A6C"/>
    <w:rsid w:val="00AE336E"/>
    <w:rsid w:val="00AE3EF9"/>
    <w:rsid w:val="00AE459C"/>
    <w:rsid w:val="00AE537B"/>
    <w:rsid w:val="00AE5961"/>
    <w:rsid w:val="00AE5B3D"/>
    <w:rsid w:val="00AE5E09"/>
    <w:rsid w:val="00AE66E3"/>
    <w:rsid w:val="00AE6904"/>
    <w:rsid w:val="00AE6A43"/>
    <w:rsid w:val="00AE6A8F"/>
    <w:rsid w:val="00AF02B7"/>
    <w:rsid w:val="00AF0B41"/>
    <w:rsid w:val="00AF2650"/>
    <w:rsid w:val="00AF297F"/>
    <w:rsid w:val="00AF3BED"/>
    <w:rsid w:val="00AF3C1A"/>
    <w:rsid w:val="00AF64EE"/>
    <w:rsid w:val="00AF6729"/>
    <w:rsid w:val="00AF7604"/>
    <w:rsid w:val="00AF7BDC"/>
    <w:rsid w:val="00AF7E04"/>
    <w:rsid w:val="00B03241"/>
    <w:rsid w:val="00B044F7"/>
    <w:rsid w:val="00B118B3"/>
    <w:rsid w:val="00B1270F"/>
    <w:rsid w:val="00B129BD"/>
    <w:rsid w:val="00B13EC4"/>
    <w:rsid w:val="00B15128"/>
    <w:rsid w:val="00B17501"/>
    <w:rsid w:val="00B1772B"/>
    <w:rsid w:val="00B21D2D"/>
    <w:rsid w:val="00B22CB7"/>
    <w:rsid w:val="00B272C4"/>
    <w:rsid w:val="00B277E1"/>
    <w:rsid w:val="00B31063"/>
    <w:rsid w:val="00B32381"/>
    <w:rsid w:val="00B333BB"/>
    <w:rsid w:val="00B34B88"/>
    <w:rsid w:val="00B35A49"/>
    <w:rsid w:val="00B37CB4"/>
    <w:rsid w:val="00B40512"/>
    <w:rsid w:val="00B40D80"/>
    <w:rsid w:val="00B41ABB"/>
    <w:rsid w:val="00B4258A"/>
    <w:rsid w:val="00B442C0"/>
    <w:rsid w:val="00B447B2"/>
    <w:rsid w:val="00B46A3C"/>
    <w:rsid w:val="00B478D7"/>
    <w:rsid w:val="00B509C9"/>
    <w:rsid w:val="00B50E6B"/>
    <w:rsid w:val="00B50FD7"/>
    <w:rsid w:val="00B510CC"/>
    <w:rsid w:val="00B51DC0"/>
    <w:rsid w:val="00B523FE"/>
    <w:rsid w:val="00B54C9E"/>
    <w:rsid w:val="00B5516B"/>
    <w:rsid w:val="00B57108"/>
    <w:rsid w:val="00B57E62"/>
    <w:rsid w:val="00B61B84"/>
    <w:rsid w:val="00B63A80"/>
    <w:rsid w:val="00B63E6B"/>
    <w:rsid w:val="00B661D7"/>
    <w:rsid w:val="00B66393"/>
    <w:rsid w:val="00B665E3"/>
    <w:rsid w:val="00B67102"/>
    <w:rsid w:val="00B67769"/>
    <w:rsid w:val="00B720E7"/>
    <w:rsid w:val="00B72524"/>
    <w:rsid w:val="00B731C6"/>
    <w:rsid w:val="00B73D89"/>
    <w:rsid w:val="00B73F3A"/>
    <w:rsid w:val="00B74EBA"/>
    <w:rsid w:val="00B778D6"/>
    <w:rsid w:val="00B8068B"/>
    <w:rsid w:val="00B80ABB"/>
    <w:rsid w:val="00B818AB"/>
    <w:rsid w:val="00B8300D"/>
    <w:rsid w:val="00B86026"/>
    <w:rsid w:val="00B87E2E"/>
    <w:rsid w:val="00B90250"/>
    <w:rsid w:val="00B90C8E"/>
    <w:rsid w:val="00B91A96"/>
    <w:rsid w:val="00B92465"/>
    <w:rsid w:val="00B92870"/>
    <w:rsid w:val="00BA3D38"/>
    <w:rsid w:val="00BA6518"/>
    <w:rsid w:val="00BB13C1"/>
    <w:rsid w:val="00BB2C19"/>
    <w:rsid w:val="00BB3057"/>
    <w:rsid w:val="00BB3224"/>
    <w:rsid w:val="00BB6B78"/>
    <w:rsid w:val="00BB6F7D"/>
    <w:rsid w:val="00BB7463"/>
    <w:rsid w:val="00BB7CA5"/>
    <w:rsid w:val="00BC0173"/>
    <w:rsid w:val="00BC03B3"/>
    <w:rsid w:val="00BC07BD"/>
    <w:rsid w:val="00BC2D32"/>
    <w:rsid w:val="00BC3844"/>
    <w:rsid w:val="00BC4F26"/>
    <w:rsid w:val="00BC50AD"/>
    <w:rsid w:val="00BC5906"/>
    <w:rsid w:val="00BC6197"/>
    <w:rsid w:val="00BC6453"/>
    <w:rsid w:val="00BC6BC2"/>
    <w:rsid w:val="00BC6C2C"/>
    <w:rsid w:val="00BD0782"/>
    <w:rsid w:val="00BD09DB"/>
    <w:rsid w:val="00BD22FE"/>
    <w:rsid w:val="00BD29F0"/>
    <w:rsid w:val="00BD344C"/>
    <w:rsid w:val="00BD37D9"/>
    <w:rsid w:val="00BD3E35"/>
    <w:rsid w:val="00BD54D3"/>
    <w:rsid w:val="00BD63A6"/>
    <w:rsid w:val="00BD652D"/>
    <w:rsid w:val="00BD6895"/>
    <w:rsid w:val="00BE0A4A"/>
    <w:rsid w:val="00BE1FA3"/>
    <w:rsid w:val="00BE687C"/>
    <w:rsid w:val="00BE6CA5"/>
    <w:rsid w:val="00BF08B8"/>
    <w:rsid w:val="00BF0963"/>
    <w:rsid w:val="00BF12BC"/>
    <w:rsid w:val="00BF31CD"/>
    <w:rsid w:val="00BF3E86"/>
    <w:rsid w:val="00BF7318"/>
    <w:rsid w:val="00BF7941"/>
    <w:rsid w:val="00BF7E07"/>
    <w:rsid w:val="00C0093C"/>
    <w:rsid w:val="00C00FBB"/>
    <w:rsid w:val="00C0220A"/>
    <w:rsid w:val="00C0403C"/>
    <w:rsid w:val="00C041F5"/>
    <w:rsid w:val="00C04BF4"/>
    <w:rsid w:val="00C059C9"/>
    <w:rsid w:val="00C05D63"/>
    <w:rsid w:val="00C05D84"/>
    <w:rsid w:val="00C06B0B"/>
    <w:rsid w:val="00C0738E"/>
    <w:rsid w:val="00C07B75"/>
    <w:rsid w:val="00C07F2A"/>
    <w:rsid w:val="00C1221F"/>
    <w:rsid w:val="00C127A3"/>
    <w:rsid w:val="00C15503"/>
    <w:rsid w:val="00C155F0"/>
    <w:rsid w:val="00C157E9"/>
    <w:rsid w:val="00C1592A"/>
    <w:rsid w:val="00C15D6D"/>
    <w:rsid w:val="00C20234"/>
    <w:rsid w:val="00C21AB5"/>
    <w:rsid w:val="00C25165"/>
    <w:rsid w:val="00C25FE5"/>
    <w:rsid w:val="00C26695"/>
    <w:rsid w:val="00C27206"/>
    <w:rsid w:val="00C27E70"/>
    <w:rsid w:val="00C30337"/>
    <w:rsid w:val="00C311B7"/>
    <w:rsid w:val="00C31B92"/>
    <w:rsid w:val="00C32C79"/>
    <w:rsid w:val="00C32DF1"/>
    <w:rsid w:val="00C35E89"/>
    <w:rsid w:val="00C35EB8"/>
    <w:rsid w:val="00C3690F"/>
    <w:rsid w:val="00C40177"/>
    <w:rsid w:val="00C456DA"/>
    <w:rsid w:val="00C46541"/>
    <w:rsid w:val="00C46573"/>
    <w:rsid w:val="00C46828"/>
    <w:rsid w:val="00C505F9"/>
    <w:rsid w:val="00C567F6"/>
    <w:rsid w:val="00C60C29"/>
    <w:rsid w:val="00C6199B"/>
    <w:rsid w:val="00C62AFC"/>
    <w:rsid w:val="00C62DEF"/>
    <w:rsid w:val="00C636D4"/>
    <w:rsid w:val="00C64AB9"/>
    <w:rsid w:val="00C669B2"/>
    <w:rsid w:val="00C67244"/>
    <w:rsid w:val="00C6753C"/>
    <w:rsid w:val="00C73855"/>
    <w:rsid w:val="00C777FD"/>
    <w:rsid w:val="00C805D0"/>
    <w:rsid w:val="00C80CEB"/>
    <w:rsid w:val="00C82B8E"/>
    <w:rsid w:val="00C84118"/>
    <w:rsid w:val="00C854B7"/>
    <w:rsid w:val="00C873A0"/>
    <w:rsid w:val="00C87D2C"/>
    <w:rsid w:val="00C90556"/>
    <w:rsid w:val="00C911F3"/>
    <w:rsid w:val="00C95105"/>
    <w:rsid w:val="00C953A5"/>
    <w:rsid w:val="00C96B2D"/>
    <w:rsid w:val="00C96E66"/>
    <w:rsid w:val="00CA288E"/>
    <w:rsid w:val="00CA6861"/>
    <w:rsid w:val="00CA6FE0"/>
    <w:rsid w:val="00CA7D91"/>
    <w:rsid w:val="00CB17A3"/>
    <w:rsid w:val="00CB342F"/>
    <w:rsid w:val="00CB3FFF"/>
    <w:rsid w:val="00CB4000"/>
    <w:rsid w:val="00CB52B1"/>
    <w:rsid w:val="00CB6315"/>
    <w:rsid w:val="00CC04F3"/>
    <w:rsid w:val="00CC08FA"/>
    <w:rsid w:val="00CC0F64"/>
    <w:rsid w:val="00CC1B58"/>
    <w:rsid w:val="00CC4460"/>
    <w:rsid w:val="00CC4C40"/>
    <w:rsid w:val="00CC4D73"/>
    <w:rsid w:val="00CC64AE"/>
    <w:rsid w:val="00CD19E9"/>
    <w:rsid w:val="00CD3DB5"/>
    <w:rsid w:val="00CD54F3"/>
    <w:rsid w:val="00CD5669"/>
    <w:rsid w:val="00CD7648"/>
    <w:rsid w:val="00CE022E"/>
    <w:rsid w:val="00CE1E7E"/>
    <w:rsid w:val="00CE21D0"/>
    <w:rsid w:val="00CE339D"/>
    <w:rsid w:val="00CE3BE5"/>
    <w:rsid w:val="00CE3D9B"/>
    <w:rsid w:val="00CE5FDA"/>
    <w:rsid w:val="00CE7382"/>
    <w:rsid w:val="00CE7BFE"/>
    <w:rsid w:val="00CF18CB"/>
    <w:rsid w:val="00CF2704"/>
    <w:rsid w:val="00CF2722"/>
    <w:rsid w:val="00CF2F33"/>
    <w:rsid w:val="00CF31FA"/>
    <w:rsid w:val="00CF69E5"/>
    <w:rsid w:val="00CF793C"/>
    <w:rsid w:val="00CF7D1F"/>
    <w:rsid w:val="00D0244A"/>
    <w:rsid w:val="00D04134"/>
    <w:rsid w:val="00D05141"/>
    <w:rsid w:val="00D056BA"/>
    <w:rsid w:val="00D05C12"/>
    <w:rsid w:val="00D05D0C"/>
    <w:rsid w:val="00D05F3E"/>
    <w:rsid w:val="00D06258"/>
    <w:rsid w:val="00D078F1"/>
    <w:rsid w:val="00D113A9"/>
    <w:rsid w:val="00D14E1F"/>
    <w:rsid w:val="00D172C5"/>
    <w:rsid w:val="00D17B66"/>
    <w:rsid w:val="00D20B6D"/>
    <w:rsid w:val="00D27787"/>
    <w:rsid w:val="00D30937"/>
    <w:rsid w:val="00D30ACA"/>
    <w:rsid w:val="00D31B46"/>
    <w:rsid w:val="00D32190"/>
    <w:rsid w:val="00D333F8"/>
    <w:rsid w:val="00D347F1"/>
    <w:rsid w:val="00D35376"/>
    <w:rsid w:val="00D36046"/>
    <w:rsid w:val="00D36D25"/>
    <w:rsid w:val="00D4008A"/>
    <w:rsid w:val="00D40CC5"/>
    <w:rsid w:val="00D417CC"/>
    <w:rsid w:val="00D41D08"/>
    <w:rsid w:val="00D43BEA"/>
    <w:rsid w:val="00D43C46"/>
    <w:rsid w:val="00D454E5"/>
    <w:rsid w:val="00D456D7"/>
    <w:rsid w:val="00D46440"/>
    <w:rsid w:val="00D52545"/>
    <w:rsid w:val="00D52C86"/>
    <w:rsid w:val="00D52EDB"/>
    <w:rsid w:val="00D54A94"/>
    <w:rsid w:val="00D55566"/>
    <w:rsid w:val="00D578E9"/>
    <w:rsid w:val="00D57A9E"/>
    <w:rsid w:val="00D609DB"/>
    <w:rsid w:val="00D60EE1"/>
    <w:rsid w:val="00D61A6E"/>
    <w:rsid w:val="00D61FAB"/>
    <w:rsid w:val="00D62C53"/>
    <w:rsid w:val="00D63858"/>
    <w:rsid w:val="00D63ED0"/>
    <w:rsid w:val="00D64A70"/>
    <w:rsid w:val="00D674A5"/>
    <w:rsid w:val="00D7004E"/>
    <w:rsid w:val="00D7184B"/>
    <w:rsid w:val="00D71CFD"/>
    <w:rsid w:val="00D742D2"/>
    <w:rsid w:val="00D7468E"/>
    <w:rsid w:val="00D76BD1"/>
    <w:rsid w:val="00D77C8B"/>
    <w:rsid w:val="00D8327D"/>
    <w:rsid w:val="00D83579"/>
    <w:rsid w:val="00D857A3"/>
    <w:rsid w:val="00D90921"/>
    <w:rsid w:val="00D91361"/>
    <w:rsid w:val="00D938B6"/>
    <w:rsid w:val="00D93D46"/>
    <w:rsid w:val="00D943B7"/>
    <w:rsid w:val="00D9735F"/>
    <w:rsid w:val="00D975D1"/>
    <w:rsid w:val="00DA1D52"/>
    <w:rsid w:val="00DA4788"/>
    <w:rsid w:val="00DA4D9E"/>
    <w:rsid w:val="00DA52D4"/>
    <w:rsid w:val="00DA59DB"/>
    <w:rsid w:val="00DA5E74"/>
    <w:rsid w:val="00DA6398"/>
    <w:rsid w:val="00DB1032"/>
    <w:rsid w:val="00DB1D93"/>
    <w:rsid w:val="00DB229E"/>
    <w:rsid w:val="00DB434E"/>
    <w:rsid w:val="00DB6585"/>
    <w:rsid w:val="00DB6992"/>
    <w:rsid w:val="00DB7211"/>
    <w:rsid w:val="00DB74BE"/>
    <w:rsid w:val="00DC12F9"/>
    <w:rsid w:val="00DC241B"/>
    <w:rsid w:val="00DC4AE7"/>
    <w:rsid w:val="00DC52BF"/>
    <w:rsid w:val="00DC6541"/>
    <w:rsid w:val="00DC7FB8"/>
    <w:rsid w:val="00DD1586"/>
    <w:rsid w:val="00DD1688"/>
    <w:rsid w:val="00DD2044"/>
    <w:rsid w:val="00DD270F"/>
    <w:rsid w:val="00DD286C"/>
    <w:rsid w:val="00DD2D22"/>
    <w:rsid w:val="00DD3393"/>
    <w:rsid w:val="00DD3A1D"/>
    <w:rsid w:val="00DD48CE"/>
    <w:rsid w:val="00DD5754"/>
    <w:rsid w:val="00DD5B4B"/>
    <w:rsid w:val="00DE0B33"/>
    <w:rsid w:val="00DE0D5C"/>
    <w:rsid w:val="00DE21D3"/>
    <w:rsid w:val="00DE3327"/>
    <w:rsid w:val="00DE3ED4"/>
    <w:rsid w:val="00DE5F4A"/>
    <w:rsid w:val="00DE6A1C"/>
    <w:rsid w:val="00DE6F4C"/>
    <w:rsid w:val="00DE7006"/>
    <w:rsid w:val="00DE7C44"/>
    <w:rsid w:val="00DF00B8"/>
    <w:rsid w:val="00DF18C4"/>
    <w:rsid w:val="00DF227F"/>
    <w:rsid w:val="00DF28EF"/>
    <w:rsid w:val="00DF3714"/>
    <w:rsid w:val="00DF5B08"/>
    <w:rsid w:val="00DF62D9"/>
    <w:rsid w:val="00DF6FDF"/>
    <w:rsid w:val="00E01480"/>
    <w:rsid w:val="00E022FF"/>
    <w:rsid w:val="00E035DD"/>
    <w:rsid w:val="00E066C5"/>
    <w:rsid w:val="00E11758"/>
    <w:rsid w:val="00E117BD"/>
    <w:rsid w:val="00E11B71"/>
    <w:rsid w:val="00E156AD"/>
    <w:rsid w:val="00E15A28"/>
    <w:rsid w:val="00E160AC"/>
    <w:rsid w:val="00E201D2"/>
    <w:rsid w:val="00E20C29"/>
    <w:rsid w:val="00E21952"/>
    <w:rsid w:val="00E23A2A"/>
    <w:rsid w:val="00E251A9"/>
    <w:rsid w:val="00E25ACA"/>
    <w:rsid w:val="00E264E4"/>
    <w:rsid w:val="00E274D5"/>
    <w:rsid w:val="00E27D46"/>
    <w:rsid w:val="00E3137A"/>
    <w:rsid w:val="00E349B1"/>
    <w:rsid w:val="00E34B50"/>
    <w:rsid w:val="00E35024"/>
    <w:rsid w:val="00E357DF"/>
    <w:rsid w:val="00E370F0"/>
    <w:rsid w:val="00E37E7A"/>
    <w:rsid w:val="00E41BE1"/>
    <w:rsid w:val="00E43F70"/>
    <w:rsid w:val="00E447F9"/>
    <w:rsid w:val="00E45599"/>
    <w:rsid w:val="00E46C21"/>
    <w:rsid w:val="00E505B8"/>
    <w:rsid w:val="00E52AB5"/>
    <w:rsid w:val="00E56632"/>
    <w:rsid w:val="00E56A5E"/>
    <w:rsid w:val="00E5718A"/>
    <w:rsid w:val="00E57DF3"/>
    <w:rsid w:val="00E610F0"/>
    <w:rsid w:val="00E611B4"/>
    <w:rsid w:val="00E61CB5"/>
    <w:rsid w:val="00E675F2"/>
    <w:rsid w:val="00E71F2C"/>
    <w:rsid w:val="00E74128"/>
    <w:rsid w:val="00E74E86"/>
    <w:rsid w:val="00E7551C"/>
    <w:rsid w:val="00E755EC"/>
    <w:rsid w:val="00E75D48"/>
    <w:rsid w:val="00E76B29"/>
    <w:rsid w:val="00E77D02"/>
    <w:rsid w:val="00E80527"/>
    <w:rsid w:val="00E80C50"/>
    <w:rsid w:val="00E81928"/>
    <w:rsid w:val="00E81CD1"/>
    <w:rsid w:val="00E8623F"/>
    <w:rsid w:val="00E863EC"/>
    <w:rsid w:val="00E87002"/>
    <w:rsid w:val="00E87F21"/>
    <w:rsid w:val="00E90239"/>
    <w:rsid w:val="00E90E00"/>
    <w:rsid w:val="00E9116E"/>
    <w:rsid w:val="00E912D0"/>
    <w:rsid w:val="00E91F48"/>
    <w:rsid w:val="00E91F6D"/>
    <w:rsid w:val="00E92E87"/>
    <w:rsid w:val="00E9625C"/>
    <w:rsid w:val="00E9638D"/>
    <w:rsid w:val="00E96DBF"/>
    <w:rsid w:val="00E97F08"/>
    <w:rsid w:val="00EA1B52"/>
    <w:rsid w:val="00EA4D0C"/>
    <w:rsid w:val="00EA5E5B"/>
    <w:rsid w:val="00EA75AF"/>
    <w:rsid w:val="00EA7791"/>
    <w:rsid w:val="00EA7A91"/>
    <w:rsid w:val="00EA7B72"/>
    <w:rsid w:val="00EB0510"/>
    <w:rsid w:val="00EB1749"/>
    <w:rsid w:val="00EB22BB"/>
    <w:rsid w:val="00EB2E1B"/>
    <w:rsid w:val="00EB4040"/>
    <w:rsid w:val="00EB4894"/>
    <w:rsid w:val="00EB4A3D"/>
    <w:rsid w:val="00EB4F80"/>
    <w:rsid w:val="00EB6561"/>
    <w:rsid w:val="00EB6601"/>
    <w:rsid w:val="00EB6D20"/>
    <w:rsid w:val="00EC10CB"/>
    <w:rsid w:val="00EC12A0"/>
    <w:rsid w:val="00EC1F6A"/>
    <w:rsid w:val="00EC223A"/>
    <w:rsid w:val="00EC4603"/>
    <w:rsid w:val="00EC4F8B"/>
    <w:rsid w:val="00EC6918"/>
    <w:rsid w:val="00ED0C90"/>
    <w:rsid w:val="00ED18F1"/>
    <w:rsid w:val="00ED1951"/>
    <w:rsid w:val="00ED203F"/>
    <w:rsid w:val="00ED3BCF"/>
    <w:rsid w:val="00ED4D9F"/>
    <w:rsid w:val="00ED68C9"/>
    <w:rsid w:val="00ED71E0"/>
    <w:rsid w:val="00ED7AF6"/>
    <w:rsid w:val="00EE4A09"/>
    <w:rsid w:val="00EE5FF3"/>
    <w:rsid w:val="00EE67D5"/>
    <w:rsid w:val="00EE68A0"/>
    <w:rsid w:val="00EE69BE"/>
    <w:rsid w:val="00EE6BD1"/>
    <w:rsid w:val="00EF103E"/>
    <w:rsid w:val="00EF2B0B"/>
    <w:rsid w:val="00EF3974"/>
    <w:rsid w:val="00EF77C5"/>
    <w:rsid w:val="00F005F1"/>
    <w:rsid w:val="00F0102F"/>
    <w:rsid w:val="00F015C4"/>
    <w:rsid w:val="00F0306E"/>
    <w:rsid w:val="00F03521"/>
    <w:rsid w:val="00F06E4E"/>
    <w:rsid w:val="00F106FB"/>
    <w:rsid w:val="00F10F81"/>
    <w:rsid w:val="00F11471"/>
    <w:rsid w:val="00F13364"/>
    <w:rsid w:val="00F13869"/>
    <w:rsid w:val="00F14792"/>
    <w:rsid w:val="00F14D57"/>
    <w:rsid w:val="00F1577E"/>
    <w:rsid w:val="00F15E46"/>
    <w:rsid w:val="00F16B62"/>
    <w:rsid w:val="00F1737C"/>
    <w:rsid w:val="00F20AA3"/>
    <w:rsid w:val="00F2184D"/>
    <w:rsid w:val="00F218A3"/>
    <w:rsid w:val="00F228C5"/>
    <w:rsid w:val="00F22F96"/>
    <w:rsid w:val="00F24DD9"/>
    <w:rsid w:val="00F24FA1"/>
    <w:rsid w:val="00F25AA6"/>
    <w:rsid w:val="00F26593"/>
    <w:rsid w:val="00F27BB6"/>
    <w:rsid w:val="00F301A8"/>
    <w:rsid w:val="00F30A34"/>
    <w:rsid w:val="00F339FF"/>
    <w:rsid w:val="00F33FFB"/>
    <w:rsid w:val="00F34C3E"/>
    <w:rsid w:val="00F3532B"/>
    <w:rsid w:val="00F3569E"/>
    <w:rsid w:val="00F36222"/>
    <w:rsid w:val="00F3727C"/>
    <w:rsid w:val="00F42852"/>
    <w:rsid w:val="00F44072"/>
    <w:rsid w:val="00F44A8B"/>
    <w:rsid w:val="00F44C9F"/>
    <w:rsid w:val="00F4775A"/>
    <w:rsid w:val="00F501BB"/>
    <w:rsid w:val="00F50262"/>
    <w:rsid w:val="00F52843"/>
    <w:rsid w:val="00F5470D"/>
    <w:rsid w:val="00F56A30"/>
    <w:rsid w:val="00F619ED"/>
    <w:rsid w:val="00F624EC"/>
    <w:rsid w:val="00F63B70"/>
    <w:rsid w:val="00F64EBA"/>
    <w:rsid w:val="00F65068"/>
    <w:rsid w:val="00F66501"/>
    <w:rsid w:val="00F66F00"/>
    <w:rsid w:val="00F67638"/>
    <w:rsid w:val="00F703A4"/>
    <w:rsid w:val="00F70E25"/>
    <w:rsid w:val="00F714FD"/>
    <w:rsid w:val="00F7311A"/>
    <w:rsid w:val="00F741A5"/>
    <w:rsid w:val="00F74714"/>
    <w:rsid w:val="00F77A3C"/>
    <w:rsid w:val="00F80AEE"/>
    <w:rsid w:val="00F80EEF"/>
    <w:rsid w:val="00F816B6"/>
    <w:rsid w:val="00F8190A"/>
    <w:rsid w:val="00F854FC"/>
    <w:rsid w:val="00F8585F"/>
    <w:rsid w:val="00F85CA6"/>
    <w:rsid w:val="00F86C99"/>
    <w:rsid w:val="00F86F6F"/>
    <w:rsid w:val="00F913F7"/>
    <w:rsid w:val="00F9193E"/>
    <w:rsid w:val="00F92632"/>
    <w:rsid w:val="00F92726"/>
    <w:rsid w:val="00F9435F"/>
    <w:rsid w:val="00F94737"/>
    <w:rsid w:val="00F95886"/>
    <w:rsid w:val="00F97636"/>
    <w:rsid w:val="00F97984"/>
    <w:rsid w:val="00FA0354"/>
    <w:rsid w:val="00FA1213"/>
    <w:rsid w:val="00FA196D"/>
    <w:rsid w:val="00FA2B07"/>
    <w:rsid w:val="00FA2FF3"/>
    <w:rsid w:val="00FA3AE9"/>
    <w:rsid w:val="00FA44BF"/>
    <w:rsid w:val="00FA5DC7"/>
    <w:rsid w:val="00FA6CB6"/>
    <w:rsid w:val="00FA7DBC"/>
    <w:rsid w:val="00FB4069"/>
    <w:rsid w:val="00FB5845"/>
    <w:rsid w:val="00FB5C31"/>
    <w:rsid w:val="00FB5D17"/>
    <w:rsid w:val="00FB7132"/>
    <w:rsid w:val="00FB7245"/>
    <w:rsid w:val="00FB7F12"/>
    <w:rsid w:val="00FB7F4A"/>
    <w:rsid w:val="00FC0BA0"/>
    <w:rsid w:val="00FC0F0A"/>
    <w:rsid w:val="00FC121C"/>
    <w:rsid w:val="00FC2FEE"/>
    <w:rsid w:val="00FC32FC"/>
    <w:rsid w:val="00FC5756"/>
    <w:rsid w:val="00FC61F0"/>
    <w:rsid w:val="00FC6EE9"/>
    <w:rsid w:val="00FC7FD3"/>
    <w:rsid w:val="00FD2B43"/>
    <w:rsid w:val="00FD31CF"/>
    <w:rsid w:val="00FD66BB"/>
    <w:rsid w:val="00FE020B"/>
    <w:rsid w:val="00FE2E83"/>
    <w:rsid w:val="00FE3536"/>
    <w:rsid w:val="00FE3878"/>
    <w:rsid w:val="00FE3CE9"/>
    <w:rsid w:val="00FE3D25"/>
    <w:rsid w:val="00FE5206"/>
    <w:rsid w:val="00FE5D3A"/>
    <w:rsid w:val="00FE6AC9"/>
    <w:rsid w:val="00FE7123"/>
    <w:rsid w:val="00FF076E"/>
    <w:rsid w:val="00FF1049"/>
    <w:rsid w:val="00FF126A"/>
    <w:rsid w:val="00FF1831"/>
    <w:rsid w:val="00FF23A2"/>
    <w:rsid w:val="00FF4324"/>
    <w:rsid w:val="00FF5274"/>
    <w:rsid w:val="00FF67E2"/>
    <w:rsid w:val="00FF6C4C"/>
  </w:rsids>
  <m:mathPr>
    <m:mathFont m:val="Cambria Math"/>
    <m:brkBin m:val="before"/>
    <m:brkBinSub m:val="--"/>
    <m:smallFrac m:val="0"/>
    <m:dispDef/>
    <m:lMargin m:val="0"/>
    <m:rMargin m:val="0"/>
    <m:defJc m:val="left"/>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8BD63"/>
  <w15:chartTrackingRefBased/>
  <w15:docId w15:val="{28DE78F8-6E46-457F-8BE6-D951CD365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omic Sans MS" w:eastAsia="Corbel" w:hAnsi="Comic Sans MS" w:cs="Times New Roman"/>
        <w:lang w:val="fr-FR" w:eastAsia="ja-JP" w:bidi="ar-SA"/>
      </w:rPr>
    </w:rPrDefault>
    <w:pPrDefault/>
  </w:docDefaults>
  <w:latentStyles w:defLockedState="0" w:defUIPriority="99" w:defSemiHidden="0" w:defUnhideWhenUsed="0" w:defQFormat="0" w:count="376">
    <w:lsdException w:name="Normal" w:uiPriority="0" w:qFormat="1"/>
    <w:lsdException w:name="heading 1" w:uiPriority="1"/>
    <w:lsdException w:name="heading 2" w:semiHidden="1" w:uiPriority="1" w:unhideWhenUsed="1"/>
    <w:lsdException w:name="heading 3" w:semiHidden="1" w:uiPriority="9" w:unhideWhenUsed="1" w:qFormat="1"/>
    <w:lsdException w:name="heading 4" w:semiHidden="1" w:uiPriority="1" w:unhideWhenUsed="1" w:qFormat="1"/>
    <w:lsdException w:name="heading 5" w:semiHidden="1" w:uiPriority="9" w:unhideWhenUsed="1"/>
    <w:lsdException w:name="heading 6" w:semiHidden="1" w:uiPriority="9"/>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788"/>
    <w:rPr>
      <w:sz w:val="32"/>
      <w:szCs w:val="22"/>
      <w:lang w:eastAsia="fr-FR"/>
    </w:rPr>
  </w:style>
  <w:style w:type="paragraph" w:styleId="Titre10">
    <w:name w:val="heading 1"/>
    <w:basedOn w:val="Normal"/>
    <w:next w:val="Normal"/>
    <w:link w:val="Titre1Car"/>
    <w:autoRedefine/>
    <w:uiPriority w:val="1"/>
    <w:rsid w:val="00264B03"/>
    <w:pPr>
      <w:keepNext/>
      <w:keepLines/>
      <w:outlineLvl w:val="0"/>
    </w:pPr>
    <w:rPr>
      <w:rFonts w:eastAsia="Times New Roman"/>
      <w:bCs/>
      <w:color w:val="FF0000"/>
      <w:sz w:val="36"/>
      <w:szCs w:val="28"/>
      <w:u w:val="single"/>
    </w:rPr>
  </w:style>
  <w:style w:type="paragraph" w:styleId="Titre20">
    <w:name w:val="heading 2"/>
    <w:basedOn w:val="Normal"/>
    <w:next w:val="Normal"/>
    <w:link w:val="Titre2Car"/>
    <w:autoRedefine/>
    <w:uiPriority w:val="1"/>
    <w:unhideWhenUsed/>
    <w:rsid w:val="000B5088"/>
    <w:pPr>
      <w:spacing w:before="100" w:beforeAutospacing="1"/>
      <w:ind w:left="720"/>
      <w:outlineLvl w:val="1"/>
    </w:pPr>
    <w:rPr>
      <w:bCs/>
      <w:color w:val="00B050"/>
      <w:sz w:val="36"/>
      <w:szCs w:val="26"/>
      <w:u w:val="single"/>
      <w:lang w:eastAsia="en-US"/>
    </w:rPr>
  </w:style>
  <w:style w:type="paragraph" w:styleId="Titre3">
    <w:name w:val="heading 3"/>
    <w:basedOn w:val="Normal"/>
    <w:next w:val="Normal"/>
    <w:link w:val="Titre3Car"/>
    <w:uiPriority w:val="9"/>
    <w:unhideWhenUsed/>
    <w:qFormat/>
    <w:rsid w:val="00264B03"/>
    <w:pPr>
      <w:keepNext/>
      <w:keepLines/>
      <w:numPr>
        <w:ilvl w:val="2"/>
        <w:numId w:val="2"/>
      </w:numPr>
      <w:spacing w:before="100" w:beforeAutospacing="1"/>
      <w:outlineLvl w:val="2"/>
    </w:pPr>
    <w:rPr>
      <w:rFonts w:eastAsia="Times New Roman"/>
      <w:bCs/>
      <w:color w:val="000000"/>
      <w:sz w:val="28"/>
      <w:szCs w:val="20"/>
      <w:u w:val="single" w:color="92D050"/>
    </w:rPr>
  </w:style>
  <w:style w:type="paragraph" w:styleId="Titre4">
    <w:name w:val="heading 4"/>
    <w:basedOn w:val="Normal"/>
    <w:next w:val="Normal"/>
    <w:link w:val="Titre4Car"/>
    <w:uiPriority w:val="1"/>
    <w:unhideWhenUsed/>
    <w:qFormat/>
    <w:rsid w:val="007B7DEB"/>
    <w:pPr>
      <w:keepNext/>
      <w:keepLines/>
      <w:numPr>
        <w:ilvl w:val="3"/>
        <w:numId w:val="1"/>
      </w:numPr>
      <w:spacing w:before="100" w:beforeAutospacing="1"/>
      <w:ind w:left="851"/>
      <w:outlineLvl w:val="3"/>
    </w:pPr>
    <w:rPr>
      <w:rFonts w:eastAsia="Times New Roman"/>
      <w:bCs/>
      <w:iCs/>
      <w:szCs w:val="20"/>
      <w:u w:val="single"/>
    </w:rPr>
  </w:style>
  <w:style w:type="paragraph" w:styleId="Titre5">
    <w:name w:val="heading 5"/>
    <w:aliases w:val="Souligné rouge"/>
    <w:basedOn w:val="Normal"/>
    <w:next w:val="Normal"/>
    <w:link w:val="Titre5Car"/>
    <w:uiPriority w:val="9"/>
    <w:semiHidden/>
    <w:unhideWhenUsed/>
    <w:rsid w:val="00BC6453"/>
    <w:pPr>
      <w:numPr>
        <w:ilvl w:val="4"/>
        <w:numId w:val="2"/>
      </w:numPr>
      <w:spacing w:before="240" w:after="60"/>
      <w:outlineLvl w:val="4"/>
    </w:pPr>
    <w:rPr>
      <w:b/>
      <w:bCs/>
      <w:i/>
      <w:iCs/>
      <w:sz w:val="26"/>
      <w:szCs w:val="26"/>
      <w:lang w:eastAsia="en-US"/>
    </w:rPr>
  </w:style>
  <w:style w:type="paragraph" w:styleId="Titre6">
    <w:name w:val="heading 6"/>
    <w:basedOn w:val="Normal"/>
    <w:next w:val="Normal"/>
    <w:link w:val="Titre6Car"/>
    <w:uiPriority w:val="9"/>
    <w:semiHidden/>
    <w:unhideWhenUsed/>
    <w:rsid w:val="00BC6453"/>
    <w:pPr>
      <w:numPr>
        <w:ilvl w:val="5"/>
        <w:numId w:val="2"/>
      </w:numPr>
      <w:spacing w:before="240" w:after="60"/>
      <w:outlineLvl w:val="5"/>
    </w:pPr>
    <w:rPr>
      <w:b/>
      <w:bCs/>
      <w:lang w:eastAsia="en-US"/>
    </w:rPr>
  </w:style>
  <w:style w:type="paragraph" w:styleId="Titre7">
    <w:name w:val="heading 7"/>
    <w:basedOn w:val="Normal"/>
    <w:next w:val="Normal"/>
    <w:link w:val="Titre7Car"/>
    <w:uiPriority w:val="9"/>
    <w:semiHidden/>
    <w:unhideWhenUsed/>
    <w:qFormat/>
    <w:rsid w:val="00264B03"/>
    <w:pPr>
      <w:keepNext/>
      <w:keepLines/>
      <w:numPr>
        <w:ilvl w:val="6"/>
        <w:numId w:val="2"/>
      </w:numPr>
      <w:spacing w:before="200"/>
      <w:outlineLvl w:val="6"/>
    </w:pPr>
    <w:rPr>
      <w:rFonts w:ascii="Corbel" w:eastAsia="Times New Roman" w:hAnsi="Corbel"/>
      <w:i/>
      <w:iCs/>
      <w:color w:val="404040"/>
      <w:sz w:val="28"/>
      <w:szCs w:val="20"/>
    </w:rPr>
  </w:style>
  <w:style w:type="paragraph" w:styleId="Titre8">
    <w:name w:val="heading 8"/>
    <w:basedOn w:val="Normal"/>
    <w:next w:val="Normal"/>
    <w:link w:val="Titre8Car"/>
    <w:uiPriority w:val="9"/>
    <w:semiHidden/>
    <w:unhideWhenUsed/>
    <w:qFormat/>
    <w:rsid w:val="00264B03"/>
    <w:pPr>
      <w:keepNext/>
      <w:keepLines/>
      <w:numPr>
        <w:ilvl w:val="7"/>
        <w:numId w:val="2"/>
      </w:numPr>
      <w:spacing w:before="200"/>
      <w:outlineLvl w:val="7"/>
    </w:pPr>
    <w:rPr>
      <w:rFonts w:ascii="Corbel" w:eastAsia="Times New Roman" w:hAnsi="Corbel"/>
      <w:color w:val="404040"/>
      <w:sz w:val="20"/>
      <w:szCs w:val="20"/>
    </w:rPr>
  </w:style>
  <w:style w:type="paragraph" w:styleId="Titre9">
    <w:name w:val="heading 9"/>
    <w:basedOn w:val="Normal"/>
    <w:next w:val="Normal"/>
    <w:link w:val="Titre9Car"/>
    <w:uiPriority w:val="9"/>
    <w:semiHidden/>
    <w:unhideWhenUsed/>
    <w:qFormat/>
    <w:rsid w:val="00264B03"/>
    <w:pPr>
      <w:keepNext/>
      <w:keepLines/>
      <w:numPr>
        <w:ilvl w:val="8"/>
        <w:numId w:val="1"/>
      </w:numPr>
      <w:spacing w:before="200"/>
      <w:outlineLvl w:val="8"/>
    </w:pPr>
    <w:rPr>
      <w:rFonts w:ascii="Corbel" w:eastAsia="Times New Roman" w:hAnsi="Corbel"/>
      <w:i/>
      <w:iCs/>
      <w:color w:val="40404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0"/>
    <w:uiPriority w:val="1"/>
    <w:rsid w:val="00264B03"/>
    <w:rPr>
      <w:rFonts w:eastAsia="Times New Roman"/>
      <w:bCs/>
      <w:color w:val="FF0000"/>
      <w:sz w:val="36"/>
      <w:szCs w:val="28"/>
      <w:u w:val="single"/>
      <w:lang w:eastAsia="fr-FR"/>
    </w:rPr>
  </w:style>
  <w:style w:type="character" w:customStyle="1" w:styleId="Titre2Car">
    <w:name w:val="Titre 2 Car"/>
    <w:link w:val="Titre20"/>
    <w:uiPriority w:val="1"/>
    <w:rsid w:val="000B5088"/>
    <w:rPr>
      <w:bCs/>
      <w:color w:val="00B050"/>
      <w:sz w:val="36"/>
      <w:szCs w:val="26"/>
      <w:u w:val="single"/>
      <w:lang w:eastAsia="en-US"/>
    </w:rPr>
  </w:style>
  <w:style w:type="character" w:customStyle="1" w:styleId="Titre3Car">
    <w:name w:val="Titre 3 Car"/>
    <w:link w:val="Titre3"/>
    <w:uiPriority w:val="9"/>
    <w:rsid w:val="00264B03"/>
    <w:rPr>
      <w:rFonts w:eastAsia="Times New Roman"/>
      <w:bCs/>
      <w:color w:val="000000"/>
      <w:sz w:val="28"/>
      <w:u w:val="single" w:color="92D050"/>
    </w:rPr>
  </w:style>
  <w:style w:type="character" w:customStyle="1" w:styleId="Titre4Car">
    <w:name w:val="Titre 4 Car"/>
    <w:link w:val="Titre4"/>
    <w:uiPriority w:val="1"/>
    <w:rsid w:val="007B7DEB"/>
    <w:rPr>
      <w:rFonts w:eastAsia="Times New Roman"/>
      <w:bCs/>
      <w:iCs/>
      <w:sz w:val="32"/>
      <w:u w:val="single"/>
      <w:lang w:eastAsia="fr-FR"/>
    </w:rPr>
  </w:style>
  <w:style w:type="character" w:customStyle="1" w:styleId="Titre5Car">
    <w:name w:val="Titre 5 Car"/>
    <w:aliases w:val="Souligné rouge Car"/>
    <w:link w:val="Titre5"/>
    <w:uiPriority w:val="9"/>
    <w:semiHidden/>
    <w:rsid w:val="00BC6453"/>
    <w:rPr>
      <w:b/>
      <w:bCs/>
      <w:i/>
      <w:iCs/>
      <w:color w:val="00B0F0"/>
      <w:sz w:val="26"/>
      <w:szCs w:val="26"/>
      <w:lang w:eastAsia="en-US"/>
    </w:rPr>
  </w:style>
  <w:style w:type="paragraph" w:customStyle="1" w:styleId="soulignrouge">
    <w:name w:val="souligné rouge"/>
    <w:basedOn w:val="Normal"/>
    <w:next w:val="Normal"/>
    <w:uiPriority w:val="2"/>
    <w:rsid w:val="00BC6453"/>
    <w:rPr>
      <w:u w:val="single" w:color="FF0000"/>
      <w:lang w:eastAsia="en-US"/>
    </w:rPr>
  </w:style>
  <w:style w:type="paragraph" w:customStyle="1" w:styleId="Soulignvert">
    <w:name w:val="Souligné vert"/>
    <w:basedOn w:val="Normal"/>
    <w:next w:val="Normal"/>
    <w:uiPriority w:val="2"/>
    <w:rsid w:val="00BC6453"/>
    <w:rPr>
      <w:u w:val="single" w:color="92D050"/>
      <w:lang w:eastAsia="en-US"/>
    </w:rPr>
  </w:style>
  <w:style w:type="paragraph" w:customStyle="1" w:styleId="Soulignbleu">
    <w:name w:val="Souligné bleu"/>
    <w:basedOn w:val="Normal"/>
    <w:next w:val="Normal"/>
    <w:uiPriority w:val="2"/>
    <w:rsid w:val="00BC6453"/>
    <w:rPr>
      <w:u w:val="single" w:color="0070C0"/>
      <w:lang w:eastAsia="en-US"/>
    </w:rPr>
  </w:style>
  <w:style w:type="paragraph" w:customStyle="1" w:styleId="Soulignnoir">
    <w:name w:val="Souligné noir"/>
    <w:basedOn w:val="Normal"/>
    <w:next w:val="Normal"/>
    <w:uiPriority w:val="2"/>
    <w:rsid w:val="00BC6453"/>
    <w:rPr>
      <w:u w:val="single"/>
      <w:lang w:eastAsia="en-US"/>
    </w:rPr>
  </w:style>
  <w:style w:type="paragraph" w:customStyle="1" w:styleId="Rouge">
    <w:name w:val="Rouge"/>
    <w:basedOn w:val="Normal"/>
    <w:next w:val="Normal"/>
    <w:uiPriority w:val="3"/>
    <w:rsid w:val="00BC6453"/>
    <w:rPr>
      <w:color w:val="FF0000"/>
      <w:lang w:eastAsia="en-US"/>
    </w:rPr>
  </w:style>
  <w:style w:type="paragraph" w:customStyle="1" w:styleId="Vert">
    <w:name w:val="Vert"/>
    <w:basedOn w:val="Rouge"/>
    <w:uiPriority w:val="3"/>
    <w:rsid w:val="00BC6453"/>
    <w:rPr>
      <w:color w:val="92D050"/>
    </w:rPr>
  </w:style>
  <w:style w:type="paragraph" w:customStyle="1" w:styleId="Noir">
    <w:name w:val="Noir"/>
    <w:basedOn w:val="Normal"/>
    <w:next w:val="Normal"/>
    <w:semiHidden/>
    <w:qFormat/>
    <w:rsid w:val="00264B03"/>
  </w:style>
  <w:style w:type="paragraph" w:customStyle="1" w:styleId="Bleu">
    <w:name w:val="Bleu"/>
    <w:basedOn w:val="Normal"/>
    <w:next w:val="Normal"/>
    <w:uiPriority w:val="3"/>
    <w:rsid w:val="00BC6453"/>
    <w:rPr>
      <w:color w:val="0070C0"/>
      <w:lang w:eastAsia="en-US"/>
    </w:rPr>
  </w:style>
  <w:style w:type="paragraph" w:customStyle="1" w:styleId="Gdmath">
    <w:name w:val="Gdmath"/>
    <w:basedOn w:val="Normal"/>
    <w:link w:val="GdmathCar"/>
    <w:autoRedefine/>
    <w:rsid w:val="00BC6453"/>
    <w:rPr>
      <w:color w:val="000000"/>
      <w:sz w:val="24"/>
    </w:rPr>
  </w:style>
  <w:style w:type="character" w:customStyle="1" w:styleId="GdmathCar">
    <w:name w:val="Gdmath Car"/>
    <w:link w:val="Gdmath"/>
    <w:rsid w:val="00BC6453"/>
    <w:rPr>
      <w:rFonts w:ascii="Comic Sans MS" w:eastAsia="Times New Roman" w:hAnsi="Comic Sans MS" w:cs="Times New Roman"/>
      <w:color w:val="000000"/>
      <w:sz w:val="24"/>
      <w:lang w:eastAsia="fr-FR"/>
    </w:rPr>
  </w:style>
  <w:style w:type="character" w:customStyle="1" w:styleId="Titre6Car">
    <w:name w:val="Titre 6 Car"/>
    <w:link w:val="Titre6"/>
    <w:uiPriority w:val="9"/>
    <w:semiHidden/>
    <w:rsid w:val="00BC6453"/>
    <w:rPr>
      <w:b/>
      <w:bCs/>
      <w:color w:val="00B0F0"/>
      <w:sz w:val="32"/>
      <w:szCs w:val="22"/>
      <w:lang w:eastAsia="en-US"/>
    </w:rPr>
  </w:style>
  <w:style w:type="character" w:customStyle="1" w:styleId="Titre7Car">
    <w:name w:val="Titre 7 Car"/>
    <w:link w:val="Titre7"/>
    <w:uiPriority w:val="9"/>
    <w:semiHidden/>
    <w:rsid w:val="00264B03"/>
    <w:rPr>
      <w:rFonts w:ascii="Corbel" w:eastAsia="Times New Roman" w:hAnsi="Corbel"/>
      <w:i/>
      <w:iCs/>
      <w:color w:val="404040"/>
      <w:sz w:val="28"/>
    </w:rPr>
  </w:style>
  <w:style w:type="character" w:customStyle="1" w:styleId="Titre8Car">
    <w:name w:val="Titre 8 Car"/>
    <w:link w:val="Titre8"/>
    <w:uiPriority w:val="9"/>
    <w:semiHidden/>
    <w:rsid w:val="00264B03"/>
    <w:rPr>
      <w:rFonts w:ascii="Corbel" w:eastAsia="Times New Roman" w:hAnsi="Corbel"/>
      <w:color w:val="404040"/>
    </w:rPr>
  </w:style>
  <w:style w:type="character" w:customStyle="1" w:styleId="Titre9Car">
    <w:name w:val="Titre 9 Car"/>
    <w:link w:val="Titre9"/>
    <w:uiPriority w:val="9"/>
    <w:semiHidden/>
    <w:rsid w:val="00264B03"/>
    <w:rPr>
      <w:rFonts w:ascii="Corbel" w:eastAsia="Times New Roman" w:hAnsi="Corbel"/>
      <w:i/>
      <w:iCs/>
      <w:color w:val="404040"/>
    </w:rPr>
  </w:style>
  <w:style w:type="paragraph" w:styleId="Titre">
    <w:name w:val="Title"/>
    <w:basedOn w:val="Normal"/>
    <w:next w:val="Normal"/>
    <w:link w:val="TitreCar"/>
    <w:autoRedefine/>
    <w:qFormat/>
    <w:rsid w:val="00264B03"/>
    <w:pPr>
      <w:spacing w:before="240" w:after="60"/>
      <w:jc w:val="center"/>
      <w:outlineLvl w:val="0"/>
    </w:pPr>
    <w:rPr>
      <w:rFonts w:eastAsia="Times New Roman"/>
      <w:b/>
      <w:bCs/>
      <w:color w:val="FF0000"/>
      <w:kern w:val="28"/>
      <w:sz w:val="40"/>
      <w:szCs w:val="32"/>
      <w:u w:val="single"/>
    </w:rPr>
  </w:style>
  <w:style w:type="character" w:customStyle="1" w:styleId="TitreCar">
    <w:name w:val="Titre Car"/>
    <w:link w:val="Titre"/>
    <w:rsid w:val="00264B03"/>
    <w:rPr>
      <w:rFonts w:eastAsia="Times New Roman"/>
      <w:b/>
      <w:bCs/>
      <w:color w:val="FF0000"/>
      <w:kern w:val="28"/>
      <w:sz w:val="40"/>
      <w:szCs w:val="32"/>
      <w:u w:val="single"/>
    </w:rPr>
  </w:style>
  <w:style w:type="paragraph" w:styleId="Sous-titre">
    <w:name w:val="Subtitle"/>
    <w:basedOn w:val="Normal"/>
    <w:next w:val="Normal"/>
    <w:link w:val="Sous-titreCar"/>
    <w:uiPriority w:val="11"/>
    <w:semiHidden/>
    <w:qFormat/>
    <w:rsid w:val="00264B03"/>
    <w:pPr>
      <w:numPr>
        <w:ilvl w:val="1"/>
      </w:numPr>
    </w:pPr>
    <w:rPr>
      <w:rFonts w:ascii="Corbel" w:eastAsia="Times New Roman" w:hAnsi="Corbel"/>
      <w:i/>
      <w:iCs/>
      <w:color w:val="4A5A7A"/>
      <w:spacing w:val="15"/>
      <w:sz w:val="24"/>
      <w:szCs w:val="24"/>
    </w:rPr>
  </w:style>
  <w:style w:type="character" w:customStyle="1" w:styleId="Sous-titreCar">
    <w:name w:val="Sous-titre Car"/>
    <w:link w:val="Sous-titre"/>
    <w:uiPriority w:val="11"/>
    <w:semiHidden/>
    <w:rsid w:val="00264B03"/>
    <w:rPr>
      <w:rFonts w:ascii="Corbel" w:eastAsia="Times New Roman" w:hAnsi="Corbel"/>
      <w:i/>
      <w:iCs/>
      <w:color w:val="4A5A7A"/>
      <w:spacing w:val="15"/>
      <w:sz w:val="24"/>
      <w:szCs w:val="24"/>
    </w:rPr>
  </w:style>
  <w:style w:type="character" w:styleId="lev">
    <w:name w:val="Strong"/>
    <w:uiPriority w:val="22"/>
    <w:semiHidden/>
    <w:qFormat/>
    <w:rsid w:val="00264B03"/>
    <w:rPr>
      <w:b/>
      <w:bCs/>
    </w:rPr>
  </w:style>
  <w:style w:type="character" w:styleId="Accentuation">
    <w:name w:val="Emphasis"/>
    <w:uiPriority w:val="20"/>
    <w:semiHidden/>
    <w:qFormat/>
    <w:rsid w:val="00264B03"/>
    <w:rPr>
      <w:i/>
      <w:iCs/>
    </w:rPr>
  </w:style>
  <w:style w:type="paragraph" w:styleId="Sansinterligne">
    <w:name w:val="No Spacing"/>
    <w:basedOn w:val="Normal"/>
    <w:uiPriority w:val="1"/>
    <w:rsid w:val="00BC6453"/>
    <w:rPr>
      <w:szCs w:val="32"/>
      <w:lang w:eastAsia="en-US"/>
    </w:rPr>
  </w:style>
  <w:style w:type="paragraph" w:styleId="Paragraphedeliste">
    <w:name w:val="List Paragraph"/>
    <w:basedOn w:val="Normal"/>
    <w:uiPriority w:val="34"/>
    <w:semiHidden/>
    <w:qFormat/>
    <w:rsid w:val="00264B03"/>
    <w:pPr>
      <w:ind w:left="720"/>
      <w:contextualSpacing/>
    </w:pPr>
    <w:rPr>
      <w:lang w:eastAsia="en-US"/>
    </w:rPr>
  </w:style>
  <w:style w:type="paragraph" w:styleId="Citation">
    <w:name w:val="Quote"/>
    <w:basedOn w:val="Normal"/>
    <w:next w:val="Normal"/>
    <w:link w:val="CitationCar"/>
    <w:uiPriority w:val="29"/>
    <w:semiHidden/>
    <w:qFormat/>
    <w:rsid w:val="00264B03"/>
    <w:rPr>
      <w:i/>
      <w:iCs/>
      <w:color w:val="000000"/>
      <w:sz w:val="28"/>
      <w:szCs w:val="20"/>
    </w:rPr>
  </w:style>
  <w:style w:type="character" w:customStyle="1" w:styleId="CitationCar">
    <w:name w:val="Citation Car"/>
    <w:link w:val="Citation"/>
    <w:uiPriority w:val="29"/>
    <w:semiHidden/>
    <w:rsid w:val="00264B03"/>
    <w:rPr>
      <w:i/>
      <w:iCs/>
      <w:color w:val="000000"/>
      <w:sz w:val="28"/>
    </w:rPr>
  </w:style>
  <w:style w:type="paragraph" w:styleId="Citationintense">
    <w:name w:val="Intense Quote"/>
    <w:basedOn w:val="Normal"/>
    <w:next w:val="Normal"/>
    <w:link w:val="CitationintenseCar"/>
    <w:uiPriority w:val="30"/>
    <w:semiHidden/>
    <w:qFormat/>
    <w:rsid w:val="00264B03"/>
    <w:pPr>
      <w:pBdr>
        <w:bottom w:val="single" w:sz="4" w:space="4" w:color="4A5A7A"/>
      </w:pBdr>
      <w:spacing w:before="200" w:after="280"/>
      <w:ind w:left="936" w:right="936"/>
    </w:pPr>
    <w:rPr>
      <w:b/>
      <w:bCs/>
      <w:i/>
      <w:iCs/>
      <w:color w:val="4A5A7A"/>
      <w:sz w:val="28"/>
      <w:szCs w:val="20"/>
    </w:rPr>
  </w:style>
  <w:style w:type="character" w:customStyle="1" w:styleId="CitationintenseCar">
    <w:name w:val="Citation intense Car"/>
    <w:link w:val="Citationintense"/>
    <w:uiPriority w:val="30"/>
    <w:semiHidden/>
    <w:rsid w:val="00264B03"/>
    <w:rPr>
      <w:b/>
      <w:bCs/>
      <w:i/>
      <w:iCs/>
      <w:color w:val="4A5A7A"/>
      <w:sz w:val="28"/>
    </w:rPr>
  </w:style>
  <w:style w:type="character" w:customStyle="1" w:styleId="Emphaseple">
    <w:name w:val="Emphase pâle"/>
    <w:uiPriority w:val="19"/>
    <w:semiHidden/>
    <w:qFormat/>
    <w:rsid w:val="00264B03"/>
    <w:rPr>
      <w:i/>
      <w:iCs/>
      <w:color w:val="808080"/>
    </w:rPr>
  </w:style>
  <w:style w:type="character" w:customStyle="1" w:styleId="Emphaseintense">
    <w:name w:val="Emphase intense"/>
    <w:uiPriority w:val="21"/>
    <w:semiHidden/>
    <w:qFormat/>
    <w:rsid w:val="00264B03"/>
    <w:rPr>
      <w:b/>
      <w:bCs/>
      <w:i/>
      <w:iCs/>
      <w:color w:val="4A5A7A"/>
    </w:rPr>
  </w:style>
  <w:style w:type="character" w:customStyle="1" w:styleId="Rfrenceple">
    <w:name w:val="Référence pâle"/>
    <w:uiPriority w:val="31"/>
    <w:semiHidden/>
    <w:qFormat/>
    <w:rsid w:val="00264B03"/>
    <w:rPr>
      <w:smallCaps/>
      <w:color w:val="F7BD40"/>
      <w:u w:val="single"/>
    </w:rPr>
  </w:style>
  <w:style w:type="character" w:styleId="Rfrenceintense">
    <w:name w:val="Intense Reference"/>
    <w:uiPriority w:val="32"/>
    <w:semiHidden/>
    <w:qFormat/>
    <w:rsid w:val="00264B03"/>
    <w:rPr>
      <w:b/>
      <w:bCs/>
      <w:smallCaps/>
      <w:color w:val="F7BD40"/>
      <w:spacing w:val="5"/>
      <w:u w:val="single"/>
    </w:rPr>
  </w:style>
  <w:style w:type="character" w:styleId="Titredulivre">
    <w:name w:val="Book Title"/>
    <w:uiPriority w:val="33"/>
    <w:semiHidden/>
    <w:qFormat/>
    <w:rsid w:val="00264B03"/>
    <w:rPr>
      <w:b/>
      <w:bCs/>
      <w:smallCaps/>
      <w:spacing w:val="5"/>
    </w:rPr>
  </w:style>
  <w:style w:type="paragraph" w:styleId="En-ttedetabledesmatires">
    <w:name w:val="TOC Heading"/>
    <w:basedOn w:val="Titre10"/>
    <w:next w:val="Normal"/>
    <w:uiPriority w:val="39"/>
    <w:semiHidden/>
    <w:unhideWhenUsed/>
    <w:qFormat/>
    <w:rsid w:val="00264B03"/>
    <w:pPr>
      <w:spacing w:before="480"/>
      <w:outlineLvl w:val="9"/>
    </w:pPr>
    <w:rPr>
      <w:rFonts w:ascii="Corbel" w:eastAsia="Corbel" w:hAnsi="Corbel"/>
      <w:b/>
      <w:color w:val="37435B"/>
      <w:sz w:val="28"/>
      <w:u w:val="none"/>
      <w:lang w:eastAsia="en-US"/>
    </w:rPr>
  </w:style>
  <w:style w:type="paragraph" w:styleId="Textedebulles">
    <w:name w:val="Balloon Text"/>
    <w:basedOn w:val="Normal"/>
    <w:link w:val="TextedebullesCar"/>
    <w:uiPriority w:val="99"/>
    <w:semiHidden/>
    <w:unhideWhenUsed/>
    <w:rsid w:val="00BC6453"/>
    <w:rPr>
      <w:rFonts w:ascii="Tahoma" w:hAnsi="Tahoma" w:cs="Tahoma"/>
      <w:sz w:val="16"/>
      <w:szCs w:val="16"/>
      <w:lang w:eastAsia="en-US"/>
    </w:rPr>
  </w:style>
  <w:style w:type="character" w:customStyle="1" w:styleId="TextedebullesCar">
    <w:name w:val="Texte de bulles Car"/>
    <w:link w:val="Textedebulles"/>
    <w:uiPriority w:val="99"/>
    <w:semiHidden/>
    <w:rsid w:val="00BC6453"/>
    <w:rPr>
      <w:rFonts w:ascii="Tahoma" w:hAnsi="Tahoma" w:cs="Tahoma"/>
      <w:sz w:val="16"/>
      <w:szCs w:val="16"/>
    </w:rPr>
  </w:style>
  <w:style w:type="character" w:styleId="Textedelespacerserv">
    <w:name w:val="Placeholder Text"/>
    <w:uiPriority w:val="99"/>
    <w:semiHidden/>
    <w:rsid w:val="002F2843"/>
    <w:rPr>
      <w:color w:val="808080"/>
    </w:rPr>
  </w:style>
  <w:style w:type="table" w:styleId="Grilledutableau">
    <w:name w:val="Table Grid"/>
    <w:basedOn w:val="TableauNormal"/>
    <w:uiPriority w:val="59"/>
    <w:rsid w:val="00B61B84"/>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1">
    <w:name w:val="Grille du tableau1"/>
    <w:basedOn w:val="TableauNormal"/>
    <w:next w:val="Grilledutableau"/>
    <w:uiPriority w:val="59"/>
    <w:rsid w:val="00B61B84"/>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2">
    <w:name w:val="Grille du tableau2"/>
    <w:basedOn w:val="TableauNormal"/>
    <w:next w:val="Grilledutableau"/>
    <w:uiPriority w:val="59"/>
    <w:rsid w:val="00B61B84"/>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3">
    <w:name w:val="Grille du tableau3"/>
    <w:basedOn w:val="TableauNormal"/>
    <w:next w:val="Grilledutableau"/>
    <w:uiPriority w:val="59"/>
    <w:rsid w:val="00B61B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3532B"/>
    <w:pPr>
      <w:spacing w:before="100" w:beforeAutospacing="1" w:after="100" w:afterAutospacing="1"/>
    </w:pPr>
    <w:rPr>
      <w:rFonts w:ascii="Times New Roman" w:hAnsi="Times New Roman"/>
      <w:sz w:val="24"/>
      <w:szCs w:val="24"/>
    </w:rPr>
  </w:style>
  <w:style w:type="paragraph" w:styleId="Pieddepage">
    <w:name w:val="footer"/>
    <w:basedOn w:val="Normal"/>
    <w:link w:val="PieddepageCar"/>
    <w:uiPriority w:val="99"/>
    <w:rsid w:val="00BC0173"/>
    <w:pPr>
      <w:tabs>
        <w:tab w:val="center" w:pos="4536"/>
        <w:tab w:val="right" w:pos="9072"/>
      </w:tabs>
    </w:pPr>
    <w:rPr>
      <w:szCs w:val="28"/>
    </w:rPr>
  </w:style>
  <w:style w:type="character" w:customStyle="1" w:styleId="PieddepageCar">
    <w:name w:val="Pied de page Car"/>
    <w:link w:val="Pieddepage"/>
    <w:uiPriority w:val="99"/>
    <w:rsid w:val="00BC0173"/>
    <w:rPr>
      <w:rFonts w:ascii="Comic Sans MS" w:eastAsia="Times New Roman" w:hAnsi="Comic Sans MS" w:cs="Times New Roman"/>
      <w:sz w:val="28"/>
      <w:szCs w:val="28"/>
      <w:lang w:eastAsia="fr-FR"/>
    </w:rPr>
  </w:style>
  <w:style w:type="character" w:styleId="Numrodepage">
    <w:name w:val="page number"/>
    <w:basedOn w:val="Policepardfaut"/>
    <w:semiHidden/>
    <w:rsid w:val="00BC0173"/>
  </w:style>
  <w:style w:type="paragraph" w:customStyle="1" w:styleId="Exercice">
    <w:name w:val="Exercice"/>
    <w:basedOn w:val="Normal"/>
    <w:link w:val="ExerciceCar"/>
    <w:autoRedefine/>
    <w:qFormat/>
    <w:rsid w:val="00264B03"/>
    <w:rPr>
      <w:rFonts w:eastAsia="Times New Roman"/>
      <w:i/>
      <w:szCs w:val="20"/>
    </w:rPr>
  </w:style>
  <w:style w:type="character" w:customStyle="1" w:styleId="ExerciceCar">
    <w:name w:val="Exercice Car"/>
    <w:link w:val="Exercice"/>
    <w:rsid w:val="00264B03"/>
    <w:rPr>
      <w:rFonts w:eastAsia="Times New Roman"/>
      <w:i/>
      <w:sz w:val="32"/>
    </w:rPr>
  </w:style>
  <w:style w:type="paragraph" w:customStyle="1" w:styleId="Collerlesdocuments">
    <w:name w:val="Coller les documents"/>
    <w:basedOn w:val="Normal"/>
    <w:link w:val="CollerlesdocumentsCar"/>
    <w:autoRedefine/>
    <w:qFormat/>
    <w:rsid w:val="00264B03"/>
    <w:pPr>
      <w:jc w:val="both"/>
    </w:pPr>
    <w:rPr>
      <w:rFonts w:eastAsia="Times New Roman"/>
      <w:b/>
      <w:i/>
      <w:sz w:val="40"/>
      <w:szCs w:val="40"/>
      <w:u w:val="single" w:color="FF0000"/>
    </w:rPr>
  </w:style>
  <w:style w:type="character" w:customStyle="1" w:styleId="CollerlesdocumentsCar">
    <w:name w:val="Coller les documents Car"/>
    <w:link w:val="Collerlesdocuments"/>
    <w:rsid w:val="00264B03"/>
    <w:rPr>
      <w:rFonts w:eastAsia="Times New Roman"/>
      <w:b/>
      <w:i/>
      <w:color w:val="00B0F0"/>
      <w:sz w:val="40"/>
      <w:szCs w:val="40"/>
      <w:u w:val="single" w:color="FF0000"/>
    </w:rPr>
  </w:style>
  <w:style w:type="paragraph" w:customStyle="1" w:styleId="Style1">
    <w:name w:val="Style1"/>
    <w:basedOn w:val="Normal"/>
    <w:link w:val="Style1Car"/>
    <w:qFormat/>
    <w:rsid w:val="00264B03"/>
    <w:pPr>
      <w:jc w:val="both"/>
    </w:pPr>
    <w:rPr>
      <w:rFonts w:eastAsia="Times New Roman"/>
      <w:b/>
      <w:i/>
      <w:color w:val="FF0000"/>
      <w:szCs w:val="20"/>
    </w:rPr>
  </w:style>
  <w:style w:type="paragraph" w:customStyle="1" w:styleId="Style2">
    <w:name w:val="Style2"/>
    <w:basedOn w:val="Normal"/>
    <w:link w:val="Style2Car"/>
    <w:qFormat/>
    <w:rsid w:val="00264B03"/>
    <w:rPr>
      <w:rFonts w:eastAsia="Times New Roman"/>
      <w:b/>
      <w:szCs w:val="20"/>
      <w:u w:val="single"/>
    </w:rPr>
  </w:style>
  <w:style w:type="character" w:customStyle="1" w:styleId="Style1Car">
    <w:name w:val="Style1 Car"/>
    <w:link w:val="Style1"/>
    <w:rsid w:val="00264B03"/>
    <w:rPr>
      <w:rFonts w:eastAsia="Times New Roman"/>
      <w:b/>
      <w:i/>
      <w:color w:val="FF0000"/>
      <w:sz w:val="32"/>
    </w:rPr>
  </w:style>
  <w:style w:type="paragraph" w:customStyle="1" w:styleId="Style3">
    <w:name w:val="Style3"/>
    <w:basedOn w:val="Normal"/>
    <w:link w:val="Style3Car"/>
    <w:qFormat/>
    <w:rsid w:val="00264B03"/>
    <w:pPr>
      <w:jc w:val="both"/>
    </w:pPr>
    <w:rPr>
      <w:rFonts w:eastAsia="Times New Roman"/>
      <w:b/>
      <w:i/>
      <w:color w:val="DD13CF"/>
      <w:szCs w:val="20"/>
    </w:rPr>
  </w:style>
  <w:style w:type="character" w:customStyle="1" w:styleId="Style2Car">
    <w:name w:val="Style2 Car"/>
    <w:link w:val="Style2"/>
    <w:rsid w:val="00264B03"/>
    <w:rPr>
      <w:rFonts w:eastAsia="Times New Roman"/>
      <w:b/>
      <w:sz w:val="32"/>
      <w:u w:val="single"/>
    </w:rPr>
  </w:style>
  <w:style w:type="character" w:customStyle="1" w:styleId="Style3Car">
    <w:name w:val="Style3 Car"/>
    <w:link w:val="Style3"/>
    <w:rsid w:val="00264B03"/>
    <w:rPr>
      <w:rFonts w:eastAsia="Times New Roman"/>
      <w:b/>
      <w:i/>
      <w:color w:val="DD13CF"/>
      <w:sz w:val="32"/>
    </w:rPr>
  </w:style>
  <w:style w:type="paragraph" w:customStyle="1" w:styleId="lol">
    <w:name w:val="lol"/>
    <w:basedOn w:val="Normal"/>
    <w:link w:val="lolCar"/>
    <w:qFormat/>
    <w:rsid w:val="00264B03"/>
    <w:rPr>
      <w:rFonts w:eastAsia="Times New Roman"/>
      <w:color w:val="61EBF9"/>
      <w:u w:color="FF0000"/>
      <w:lang w:eastAsia="en-US"/>
    </w:rPr>
  </w:style>
  <w:style w:type="paragraph" w:customStyle="1" w:styleId="beau">
    <w:name w:val="beau"/>
    <w:basedOn w:val="Normal"/>
    <w:link w:val="beauCar"/>
    <w:qFormat/>
    <w:rsid w:val="00264B03"/>
    <w:rPr>
      <w:rFonts w:eastAsia="Times New Roman"/>
      <w:color w:val="79FFC2"/>
      <w:u w:color="FF0000"/>
      <w:lang w:eastAsia="en-US"/>
    </w:rPr>
  </w:style>
  <w:style w:type="character" w:customStyle="1" w:styleId="lolCar">
    <w:name w:val="lol Car"/>
    <w:link w:val="lol"/>
    <w:rsid w:val="00264B03"/>
    <w:rPr>
      <w:rFonts w:eastAsia="Times New Roman"/>
      <w:color w:val="61EBF9"/>
      <w:sz w:val="32"/>
      <w:szCs w:val="22"/>
      <w:u w:color="FF0000"/>
      <w:lang w:eastAsia="en-US"/>
    </w:rPr>
  </w:style>
  <w:style w:type="character" w:customStyle="1" w:styleId="beauCar">
    <w:name w:val="beau Car"/>
    <w:link w:val="beau"/>
    <w:rsid w:val="00264B03"/>
    <w:rPr>
      <w:rFonts w:eastAsia="Times New Roman"/>
      <w:color w:val="79FFC2"/>
      <w:sz w:val="32"/>
      <w:szCs w:val="22"/>
      <w:u w:color="FF0000"/>
      <w:lang w:eastAsia="en-US"/>
    </w:rPr>
  </w:style>
  <w:style w:type="paragraph" w:customStyle="1" w:styleId="dur">
    <w:name w:val="dur"/>
    <w:basedOn w:val="lol"/>
    <w:link w:val="durCar"/>
    <w:rsid w:val="007C38A7"/>
    <w:rPr>
      <w:color w:val="6EFACF"/>
    </w:rPr>
  </w:style>
  <w:style w:type="character" w:customStyle="1" w:styleId="durCar">
    <w:name w:val="dur Car"/>
    <w:link w:val="dur"/>
    <w:rsid w:val="007C38A7"/>
    <w:rPr>
      <w:rFonts w:ascii="Comic Sans MS" w:eastAsia="Times New Roman" w:hAnsi="Comic Sans MS"/>
      <w:color w:val="6EFACF"/>
      <w:sz w:val="32"/>
      <w:szCs w:val="22"/>
      <w:u w:color="FF0000"/>
      <w:lang w:eastAsia="en-US"/>
    </w:rPr>
  </w:style>
  <w:style w:type="paragraph" w:customStyle="1" w:styleId="Style4">
    <w:name w:val="Style4"/>
    <w:basedOn w:val="Normal"/>
    <w:link w:val="Style4Car"/>
    <w:qFormat/>
    <w:rsid w:val="00264B03"/>
    <w:rPr>
      <w:rFonts w:eastAsia="Times New Roman"/>
      <w:color w:val="FB65F4"/>
    </w:rPr>
  </w:style>
  <w:style w:type="character" w:customStyle="1" w:styleId="Style4Car">
    <w:name w:val="Style4 Car"/>
    <w:link w:val="Style4"/>
    <w:rsid w:val="00264B03"/>
    <w:rPr>
      <w:rFonts w:eastAsia="Times New Roman"/>
      <w:color w:val="FB65F4"/>
      <w:sz w:val="32"/>
      <w:szCs w:val="22"/>
    </w:rPr>
  </w:style>
  <w:style w:type="paragraph" w:customStyle="1" w:styleId="Style5">
    <w:name w:val="Style5"/>
    <w:basedOn w:val="dur"/>
    <w:link w:val="Style5Car"/>
    <w:qFormat/>
    <w:rsid w:val="00264B03"/>
    <w:rPr>
      <w:rFonts w:eastAsia="Corbel"/>
      <w:szCs w:val="28"/>
    </w:rPr>
  </w:style>
  <w:style w:type="character" w:styleId="Lienhypertexte">
    <w:name w:val="Hyperlink"/>
    <w:uiPriority w:val="99"/>
    <w:unhideWhenUsed/>
    <w:rsid w:val="00FC5756"/>
    <w:rPr>
      <w:color w:val="0000FF"/>
      <w:u w:val="single"/>
    </w:rPr>
  </w:style>
  <w:style w:type="character" w:customStyle="1" w:styleId="Style5Car">
    <w:name w:val="Style5 Car"/>
    <w:link w:val="Style5"/>
    <w:rsid w:val="00264B03"/>
    <w:rPr>
      <w:color w:val="6EFACF"/>
      <w:sz w:val="32"/>
      <w:szCs w:val="28"/>
      <w:u w:color="FF0000"/>
      <w:lang w:eastAsia="en-US"/>
    </w:rPr>
  </w:style>
  <w:style w:type="paragraph" w:customStyle="1" w:styleId="Style6">
    <w:name w:val="Style6"/>
    <w:basedOn w:val="Normal"/>
    <w:link w:val="Style6Car"/>
    <w:qFormat/>
    <w:rsid w:val="00264B03"/>
    <w:rPr>
      <w:rFonts w:cs="Arial"/>
      <w:b/>
      <w:bCs/>
      <w:color w:val="8FF6FB"/>
      <w:szCs w:val="28"/>
    </w:rPr>
  </w:style>
  <w:style w:type="character" w:customStyle="1" w:styleId="Style6Car">
    <w:name w:val="Style6 Car"/>
    <w:link w:val="Style6"/>
    <w:rsid w:val="00264B03"/>
    <w:rPr>
      <w:rFonts w:cs="Arial"/>
      <w:b/>
      <w:bCs/>
      <w:color w:val="8FF6FB"/>
      <w:sz w:val="32"/>
      <w:szCs w:val="28"/>
    </w:rPr>
  </w:style>
  <w:style w:type="paragraph" w:customStyle="1" w:styleId="Gladys">
    <w:name w:val="Gladys"/>
    <w:basedOn w:val="Normal"/>
    <w:link w:val="GladysCar"/>
    <w:qFormat/>
    <w:rsid w:val="00264B03"/>
    <w:rPr>
      <w:rFonts w:eastAsia="Times New Roman"/>
      <w:color w:val="CC66FF"/>
    </w:rPr>
  </w:style>
  <w:style w:type="paragraph" w:customStyle="1" w:styleId="gladys0">
    <w:name w:val="gladys"/>
    <w:basedOn w:val="Normal"/>
    <w:link w:val="gladysCar0"/>
    <w:qFormat/>
    <w:rsid w:val="00264B03"/>
    <w:rPr>
      <w:rFonts w:eastAsia="Times New Roman"/>
      <w:color w:val="FF6699"/>
    </w:rPr>
  </w:style>
  <w:style w:type="character" w:customStyle="1" w:styleId="GladysCar">
    <w:name w:val="Gladys Car"/>
    <w:link w:val="Gladys"/>
    <w:rsid w:val="00264B03"/>
    <w:rPr>
      <w:rFonts w:eastAsia="Times New Roman"/>
      <w:color w:val="CC66FF"/>
      <w:sz w:val="32"/>
      <w:szCs w:val="22"/>
    </w:rPr>
  </w:style>
  <w:style w:type="character" w:customStyle="1" w:styleId="gladysCar0">
    <w:name w:val="gladys Car"/>
    <w:link w:val="gladys0"/>
    <w:rsid w:val="00264B03"/>
    <w:rPr>
      <w:rFonts w:eastAsia="Times New Roman"/>
      <w:color w:val="FF6699"/>
      <w:sz w:val="32"/>
      <w:szCs w:val="22"/>
    </w:rPr>
  </w:style>
  <w:style w:type="paragraph" w:styleId="En-tte">
    <w:name w:val="header"/>
    <w:basedOn w:val="Normal"/>
    <w:link w:val="En-tteCar"/>
    <w:uiPriority w:val="99"/>
    <w:unhideWhenUsed/>
    <w:rsid w:val="00665CA8"/>
    <w:pPr>
      <w:tabs>
        <w:tab w:val="center" w:pos="4536"/>
        <w:tab w:val="right" w:pos="9072"/>
      </w:tabs>
    </w:pPr>
  </w:style>
  <w:style w:type="character" w:customStyle="1" w:styleId="En-tteCar">
    <w:name w:val="En-tête Car"/>
    <w:link w:val="En-tte"/>
    <w:uiPriority w:val="99"/>
    <w:rsid w:val="00665CA8"/>
    <w:rPr>
      <w:sz w:val="32"/>
      <w:szCs w:val="22"/>
      <w:lang w:eastAsia="fr-FR"/>
    </w:rPr>
  </w:style>
  <w:style w:type="paragraph" w:customStyle="1" w:styleId="Intrressant">
    <w:name w:val="Intérressant"/>
    <w:basedOn w:val="Normal"/>
    <w:link w:val="IntrressantCar"/>
    <w:qFormat/>
    <w:rsid w:val="00CD3DB5"/>
    <w:rPr>
      <w:rFonts w:eastAsia="Times New Roman" w:cs="Courier New"/>
      <w:color w:val="DC143C"/>
      <w:szCs w:val="32"/>
      <w:lang w:eastAsia="ja-JP"/>
    </w:rPr>
  </w:style>
  <w:style w:type="character" w:customStyle="1" w:styleId="IntrressantCar">
    <w:name w:val="Intérressant Car"/>
    <w:link w:val="Intrressant"/>
    <w:rsid w:val="00CD3DB5"/>
    <w:rPr>
      <w:rFonts w:eastAsia="Times New Roman" w:cs="Courier New"/>
      <w:color w:val="DC143C"/>
      <w:sz w:val="32"/>
      <w:szCs w:val="32"/>
    </w:rPr>
  </w:style>
  <w:style w:type="paragraph" w:customStyle="1" w:styleId="commande">
    <w:name w:val="commande"/>
    <w:basedOn w:val="Intrressant"/>
    <w:link w:val="commandeCar"/>
    <w:qFormat/>
    <w:rsid w:val="00710D24"/>
  </w:style>
  <w:style w:type="character" w:customStyle="1" w:styleId="commandeCar">
    <w:name w:val="commande Car"/>
    <w:link w:val="commande"/>
    <w:rsid w:val="00710D24"/>
    <w:rPr>
      <w:rFonts w:eastAsia="Times New Roman" w:cs="Courier New"/>
      <w:color w:val="DC143C"/>
      <w:sz w:val="32"/>
      <w:szCs w:val="32"/>
    </w:rPr>
  </w:style>
  <w:style w:type="paragraph" w:customStyle="1" w:styleId="Titre1">
    <w:name w:val="Titre1"/>
    <w:basedOn w:val="Titre10"/>
    <w:next w:val="Normal"/>
    <w:link w:val="Titre1Car0"/>
    <w:qFormat/>
    <w:rsid w:val="000B5088"/>
    <w:pPr>
      <w:numPr>
        <w:numId w:val="1"/>
      </w:numPr>
      <w:outlineLvl w:val="1"/>
    </w:pPr>
  </w:style>
  <w:style w:type="character" w:customStyle="1" w:styleId="Titre1Car0">
    <w:name w:val="Titre1 Car"/>
    <w:link w:val="Titre1"/>
    <w:rsid w:val="000B5088"/>
    <w:rPr>
      <w:rFonts w:eastAsia="Times New Roman"/>
      <w:bCs/>
      <w:color w:val="FF0000"/>
      <w:sz w:val="36"/>
      <w:szCs w:val="28"/>
      <w:u w:val="single"/>
      <w:lang w:eastAsia="fr-FR"/>
    </w:rPr>
  </w:style>
  <w:style w:type="paragraph" w:customStyle="1" w:styleId="titre2">
    <w:name w:val="titre2"/>
    <w:basedOn w:val="Titre20"/>
    <w:next w:val="Normal"/>
    <w:link w:val="titre2Car0"/>
    <w:autoRedefine/>
    <w:qFormat/>
    <w:rsid w:val="009A14C9"/>
    <w:pPr>
      <w:numPr>
        <w:numId w:val="5"/>
      </w:numPr>
      <w:outlineLvl w:val="2"/>
    </w:pPr>
  </w:style>
  <w:style w:type="character" w:customStyle="1" w:styleId="titre2Car0">
    <w:name w:val="titre2 Car"/>
    <w:link w:val="titre2"/>
    <w:rsid w:val="009A14C9"/>
    <w:rPr>
      <w:bCs/>
      <w:color w:val="00B050"/>
      <w:sz w:val="36"/>
      <w:szCs w:val="26"/>
      <w:u w:val="single"/>
      <w:lang w:eastAsia="en-US"/>
    </w:rPr>
  </w:style>
  <w:style w:type="paragraph" w:customStyle="1" w:styleId="Titre30">
    <w:name w:val="Titre3"/>
    <w:basedOn w:val="Titre4"/>
    <w:next w:val="Normal"/>
    <w:link w:val="Titre3Car0"/>
    <w:autoRedefine/>
    <w:rsid w:val="000B5088"/>
    <w:pPr>
      <w:numPr>
        <w:ilvl w:val="0"/>
        <w:numId w:val="3"/>
      </w:numPr>
    </w:pPr>
    <w:rPr>
      <w:rFonts w:ascii="Calibri" w:hAnsi="Calibri"/>
      <w:szCs w:val="22"/>
    </w:rPr>
  </w:style>
  <w:style w:type="character" w:customStyle="1" w:styleId="Titre3Car0">
    <w:name w:val="Titre3 Car"/>
    <w:link w:val="Titre30"/>
    <w:rsid w:val="000B5088"/>
    <w:rPr>
      <w:rFonts w:ascii="Calibri" w:eastAsia="Times New Roman" w:hAnsi="Calibri"/>
      <w:bCs/>
      <w:iCs/>
      <w:color w:val="00FFFF"/>
      <w:sz w:val="32"/>
      <w:szCs w:val="22"/>
      <w:u w:val="single"/>
      <w:lang w:eastAsia="fr-FR"/>
    </w:rPr>
  </w:style>
  <w:style w:type="paragraph" w:customStyle="1" w:styleId="titre40">
    <w:name w:val="titre4"/>
    <w:basedOn w:val="Normal"/>
    <w:next w:val="Normal"/>
    <w:link w:val="titre4Car0"/>
    <w:autoRedefine/>
    <w:qFormat/>
    <w:rsid w:val="000B5088"/>
    <w:pPr>
      <w:ind w:left="1440"/>
      <w:outlineLvl w:val="4"/>
    </w:pPr>
    <w:rPr>
      <w:rFonts w:eastAsia="Times New Roman"/>
      <w:color w:val="DD13CF"/>
      <w:u w:val="single" w:color="DD13CF"/>
      <w:lang w:eastAsia="en-US"/>
    </w:rPr>
  </w:style>
  <w:style w:type="character" w:customStyle="1" w:styleId="titre4Car0">
    <w:name w:val="titre4 Car"/>
    <w:link w:val="titre40"/>
    <w:rsid w:val="000B5088"/>
    <w:rPr>
      <w:rFonts w:eastAsia="Times New Roman"/>
      <w:color w:val="DD13CF"/>
      <w:sz w:val="32"/>
      <w:szCs w:val="22"/>
      <w:u w:val="single" w:color="DD13CF"/>
      <w:lang w:eastAsia="en-US"/>
    </w:rPr>
  </w:style>
  <w:style w:type="character" w:styleId="Numrodeligne">
    <w:name w:val="line number"/>
    <w:basedOn w:val="Policepardfaut"/>
    <w:uiPriority w:val="99"/>
    <w:semiHidden/>
    <w:unhideWhenUsed/>
    <w:rsid w:val="00BF7318"/>
  </w:style>
  <w:style w:type="character" w:styleId="Mentionnonrsolue">
    <w:name w:val="Unresolved Mention"/>
    <w:uiPriority w:val="99"/>
    <w:semiHidden/>
    <w:unhideWhenUsed/>
    <w:rsid w:val="00927B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813597">
      <w:bodyDiv w:val="1"/>
      <w:marLeft w:val="0"/>
      <w:marRight w:val="0"/>
      <w:marTop w:val="0"/>
      <w:marBottom w:val="0"/>
      <w:divBdr>
        <w:top w:val="none" w:sz="0" w:space="0" w:color="auto"/>
        <w:left w:val="none" w:sz="0" w:space="0" w:color="auto"/>
        <w:bottom w:val="none" w:sz="0" w:space="0" w:color="auto"/>
        <w:right w:val="none" w:sz="0" w:space="0" w:color="auto"/>
      </w:divBdr>
      <w:divsChild>
        <w:div w:id="1541673884">
          <w:blockQuote w:val="1"/>
          <w:marLeft w:val="0"/>
          <w:marRight w:val="0"/>
          <w:marTop w:val="120"/>
          <w:marBottom w:val="150"/>
          <w:divBdr>
            <w:top w:val="none" w:sz="0" w:space="0" w:color="auto"/>
            <w:left w:val="single" w:sz="24" w:space="0" w:color="026E57"/>
            <w:bottom w:val="none" w:sz="0" w:space="0" w:color="auto"/>
            <w:right w:val="none" w:sz="0" w:space="0" w:color="auto"/>
          </w:divBdr>
        </w:div>
      </w:divsChild>
    </w:div>
    <w:div w:id="90127325">
      <w:bodyDiv w:val="1"/>
      <w:marLeft w:val="0"/>
      <w:marRight w:val="0"/>
      <w:marTop w:val="0"/>
      <w:marBottom w:val="0"/>
      <w:divBdr>
        <w:top w:val="none" w:sz="0" w:space="0" w:color="auto"/>
        <w:left w:val="none" w:sz="0" w:space="0" w:color="auto"/>
        <w:bottom w:val="none" w:sz="0" w:space="0" w:color="auto"/>
        <w:right w:val="none" w:sz="0" w:space="0" w:color="auto"/>
      </w:divBdr>
    </w:div>
    <w:div w:id="149372914">
      <w:bodyDiv w:val="1"/>
      <w:marLeft w:val="0"/>
      <w:marRight w:val="0"/>
      <w:marTop w:val="0"/>
      <w:marBottom w:val="0"/>
      <w:divBdr>
        <w:top w:val="none" w:sz="0" w:space="0" w:color="auto"/>
        <w:left w:val="none" w:sz="0" w:space="0" w:color="auto"/>
        <w:bottom w:val="none" w:sz="0" w:space="0" w:color="auto"/>
        <w:right w:val="none" w:sz="0" w:space="0" w:color="auto"/>
      </w:divBdr>
    </w:div>
    <w:div w:id="184640244">
      <w:bodyDiv w:val="1"/>
      <w:marLeft w:val="0"/>
      <w:marRight w:val="0"/>
      <w:marTop w:val="0"/>
      <w:marBottom w:val="0"/>
      <w:divBdr>
        <w:top w:val="none" w:sz="0" w:space="0" w:color="auto"/>
        <w:left w:val="none" w:sz="0" w:space="0" w:color="auto"/>
        <w:bottom w:val="none" w:sz="0" w:space="0" w:color="auto"/>
        <w:right w:val="none" w:sz="0" w:space="0" w:color="auto"/>
      </w:divBdr>
    </w:div>
    <w:div w:id="279117875">
      <w:bodyDiv w:val="1"/>
      <w:marLeft w:val="0"/>
      <w:marRight w:val="0"/>
      <w:marTop w:val="0"/>
      <w:marBottom w:val="0"/>
      <w:divBdr>
        <w:top w:val="none" w:sz="0" w:space="0" w:color="auto"/>
        <w:left w:val="none" w:sz="0" w:space="0" w:color="auto"/>
        <w:bottom w:val="none" w:sz="0" w:space="0" w:color="auto"/>
        <w:right w:val="none" w:sz="0" w:space="0" w:color="auto"/>
      </w:divBdr>
    </w:div>
    <w:div w:id="304552954">
      <w:bodyDiv w:val="1"/>
      <w:marLeft w:val="0"/>
      <w:marRight w:val="0"/>
      <w:marTop w:val="0"/>
      <w:marBottom w:val="0"/>
      <w:divBdr>
        <w:top w:val="none" w:sz="0" w:space="0" w:color="auto"/>
        <w:left w:val="none" w:sz="0" w:space="0" w:color="auto"/>
        <w:bottom w:val="none" w:sz="0" w:space="0" w:color="auto"/>
        <w:right w:val="none" w:sz="0" w:space="0" w:color="auto"/>
      </w:divBdr>
      <w:divsChild>
        <w:div w:id="609047898">
          <w:marLeft w:val="0"/>
          <w:marRight w:val="0"/>
          <w:marTop w:val="0"/>
          <w:marBottom w:val="0"/>
          <w:divBdr>
            <w:top w:val="none" w:sz="0" w:space="0" w:color="auto"/>
            <w:left w:val="none" w:sz="0" w:space="0" w:color="auto"/>
            <w:bottom w:val="none" w:sz="0" w:space="0" w:color="auto"/>
            <w:right w:val="none" w:sz="0" w:space="0" w:color="auto"/>
          </w:divBdr>
          <w:divsChild>
            <w:div w:id="29224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57728">
      <w:bodyDiv w:val="1"/>
      <w:marLeft w:val="0"/>
      <w:marRight w:val="0"/>
      <w:marTop w:val="0"/>
      <w:marBottom w:val="0"/>
      <w:divBdr>
        <w:top w:val="none" w:sz="0" w:space="0" w:color="auto"/>
        <w:left w:val="none" w:sz="0" w:space="0" w:color="auto"/>
        <w:bottom w:val="none" w:sz="0" w:space="0" w:color="auto"/>
        <w:right w:val="none" w:sz="0" w:space="0" w:color="auto"/>
      </w:divBdr>
      <w:divsChild>
        <w:div w:id="1508212362">
          <w:blockQuote w:val="1"/>
          <w:marLeft w:val="0"/>
          <w:marRight w:val="0"/>
          <w:marTop w:val="120"/>
          <w:marBottom w:val="150"/>
          <w:divBdr>
            <w:top w:val="none" w:sz="0" w:space="0" w:color="auto"/>
            <w:left w:val="single" w:sz="24" w:space="0" w:color="026E57"/>
            <w:bottom w:val="none" w:sz="0" w:space="0" w:color="auto"/>
            <w:right w:val="none" w:sz="0" w:space="0" w:color="auto"/>
          </w:divBdr>
        </w:div>
      </w:divsChild>
    </w:div>
    <w:div w:id="590241715">
      <w:bodyDiv w:val="1"/>
      <w:marLeft w:val="0"/>
      <w:marRight w:val="0"/>
      <w:marTop w:val="0"/>
      <w:marBottom w:val="0"/>
      <w:divBdr>
        <w:top w:val="none" w:sz="0" w:space="0" w:color="auto"/>
        <w:left w:val="none" w:sz="0" w:space="0" w:color="auto"/>
        <w:bottom w:val="none" w:sz="0" w:space="0" w:color="auto"/>
        <w:right w:val="none" w:sz="0" w:space="0" w:color="auto"/>
      </w:divBdr>
    </w:div>
    <w:div w:id="671378365">
      <w:bodyDiv w:val="1"/>
      <w:marLeft w:val="0"/>
      <w:marRight w:val="0"/>
      <w:marTop w:val="0"/>
      <w:marBottom w:val="0"/>
      <w:divBdr>
        <w:top w:val="none" w:sz="0" w:space="0" w:color="auto"/>
        <w:left w:val="none" w:sz="0" w:space="0" w:color="auto"/>
        <w:bottom w:val="none" w:sz="0" w:space="0" w:color="auto"/>
        <w:right w:val="none" w:sz="0" w:space="0" w:color="auto"/>
      </w:divBdr>
    </w:div>
    <w:div w:id="840899496">
      <w:bodyDiv w:val="1"/>
      <w:marLeft w:val="0"/>
      <w:marRight w:val="0"/>
      <w:marTop w:val="0"/>
      <w:marBottom w:val="0"/>
      <w:divBdr>
        <w:top w:val="none" w:sz="0" w:space="0" w:color="auto"/>
        <w:left w:val="none" w:sz="0" w:space="0" w:color="auto"/>
        <w:bottom w:val="none" w:sz="0" w:space="0" w:color="auto"/>
        <w:right w:val="none" w:sz="0" w:space="0" w:color="auto"/>
      </w:divBdr>
    </w:div>
    <w:div w:id="915671240">
      <w:bodyDiv w:val="1"/>
      <w:marLeft w:val="0"/>
      <w:marRight w:val="0"/>
      <w:marTop w:val="0"/>
      <w:marBottom w:val="0"/>
      <w:divBdr>
        <w:top w:val="none" w:sz="0" w:space="0" w:color="auto"/>
        <w:left w:val="none" w:sz="0" w:space="0" w:color="auto"/>
        <w:bottom w:val="none" w:sz="0" w:space="0" w:color="auto"/>
        <w:right w:val="none" w:sz="0" w:space="0" w:color="auto"/>
      </w:divBdr>
      <w:divsChild>
        <w:div w:id="1753232736">
          <w:blockQuote w:val="1"/>
          <w:marLeft w:val="0"/>
          <w:marRight w:val="0"/>
          <w:marTop w:val="120"/>
          <w:marBottom w:val="150"/>
          <w:divBdr>
            <w:top w:val="none" w:sz="0" w:space="0" w:color="auto"/>
            <w:left w:val="single" w:sz="24" w:space="0" w:color="026E57"/>
            <w:bottom w:val="none" w:sz="0" w:space="0" w:color="auto"/>
            <w:right w:val="none" w:sz="0" w:space="0" w:color="auto"/>
          </w:divBdr>
        </w:div>
      </w:divsChild>
    </w:div>
    <w:div w:id="1160122798">
      <w:bodyDiv w:val="1"/>
      <w:marLeft w:val="0"/>
      <w:marRight w:val="0"/>
      <w:marTop w:val="0"/>
      <w:marBottom w:val="0"/>
      <w:divBdr>
        <w:top w:val="none" w:sz="0" w:space="0" w:color="auto"/>
        <w:left w:val="none" w:sz="0" w:space="0" w:color="auto"/>
        <w:bottom w:val="none" w:sz="0" w:space="0" w:color="auto"/>
        <w:right w:val="none" w:sz="0" w:space="0" w:color="auto"/>
      </w:divBdr>
    </w:div>
    <w:div w:id="1253472045">
      <w:bodyDiv w:val="1"/>
      <w:marLeft w:val="0"/>
      <w:marRight w:val="0"/>
      <w:marTop w:val="0"/>
      <w:marBottom w:val="0"/>
      <w:divBdr>
        <w:top w:val="none" w:sz="0" w:space="0" w:color="auto"/>
        <w:left w:val="none" w:sz="0" w:space="0" w:color="auto"/>
        <w:bottom w:val="none" w:sz="0" w:space="0" w:color="auto"/>
        <w:right w:val="none" w:sz="0" w:space="0" w:color="auto"/>
      </w:divBdr>
    </w:div>
    <w:div w:id="1432051353">
      <w:bodyDiv w:val="1"/>
      <w:marLeft w:val="0"/>
      <w:marRight w:val="0"/>
      <w:marTop w:val="0"/>
      <w:marBottom w:val="0"/>
      <w:divBdr>
        <w:top w:val="none" w:sz="0" w:space="0" w:color="auto"/>
        <w:left w:val="none" w:sz="0" w:space="0" w:color="auto"/>
        <w:bottom w:val="none" w:sz="0" w:space="0" w:color="auto"/>
        <w:right w:val="none" w:sz="0" w:space="0" w:color="auto"/>
      </w:divBdr>
    </w:div>
    <w:div w:id="1519197253">
      <w:bodyDiv w:val="1"/>
      <w:marLeft w:val="0"/>
      <w:marRight w:val="0"/>
      <w:marTop w:val="0"/>
      <w:marBottom w:val="0"/>
      <w:divBdr>
        <w:top w:val="none" w:sz="0" w:space="0" w:color="auto"/>
        <w:left w:val="none" w:sz="0" w:space="0" w:color="auto"/>
        <w:bottom w:val="none" w:sz="0" w:space="0" w:color="auto"/>
        <w:right w:val="none" w:sz="0" w:space="0" w:color="auto"/>
      </w:divBdr>
    </w:div>
    <w:div w:id="1621643122">
      <w:bodyDiv w:val="1"/>
      <w:marLeft w:val="0"/>
      <w:marRight w:val="0"/>
      <w:marTop w:val="0"/>
      <w:marBottom w:val="0"/>
      <w:divBdr>
        <w:top w:val="none" w:sz="0" w:space="0" w:color="auto"/>
        <w:left w:val="none" w:sz="0" w:space="0" w:color="auto"/>
        <w:bottom w:val="none" w:sz="0" w:space="0" w:color="auto"/>
        <w:right w:val="none" w:sz="0" w:space="0" w:color="auto"/>
      </w:divBdr>
    </w:div>
    <w:div w:id="1876304330">
      <w:bodyDiv w:val="1"/>
      <w:marLeft w:val="0"/>
      <w:marRight w:val="0"/>
      <w:marTop w:val="0"/>
      <w:marBottom w:val="0"/>
      <w:divBdr>
        <w:top w:val="none" w:sz="0" w:space="0" w:color="auto"/>
        <w:left w:val="none" w:sz="0" w:space="0" w:color="auto"/>
        <w:bottom w:val="none" w:sz="0" w:space="0" w:color="auto"/>
        <w:right w:val="none" w:sz="0" w:space="0" w:color="auto"/>
      </w:divBdr>
    </w:div>
    <w:div w:id="1887175303">
      <w:bodyDiv w:val="1"/>
      <w:marLeft w:val="0"/>
      <w:marRight w:val="0"/>
      <w:marTop w:val="0"/>
      <w:marBottom w:val="0"/>
      <w:divBdr>
        <w:top w:val="none" w:sz="0" w:space="0" w:color="auto"/>
        <w:left w:val="none" w:sz="0" w:space="0" w:color="auto"/>
        <w:bottom w:val="none" w:sz="0" w:space="0" w:color="auto"/>
        <w:right w:val="none" w:sz="0" w:space="0" w:color="auto"/>
      </w:divBdr>
    </w:div>
    <w:div w:id="1919168917">
      <w:bodyDiv w:val="1"/>
      <w:marLeft w:val="0"/>
      <w:marRight w:val="0"/>
      <w:marTop w:val="0"/>
      <w:marBottom w:val="0"/>
      <w:divBdr>
        <w:top w:val="none" w:sz="0" w:space="0" w:color="auto"/>
        <w:left w:val="none" w:sz="0" w:space="0" w:color="auto"/>
        <w:bottom w:val="none" w:sz="0" w:space="0" w:color="auto"/>
        <w:right w:val="none" w:sz="0" w:space="0" w:color="auto"/>
      </w:divBdr>
    </w:div>
    <w:div w:id="2082289189">
      <w:bodyDiv w:val="1"/>
      <w:marLeft w:val="0"/>
      <w:marRight w:val="0"/>
      <w:marTop w:val="0"/>
      <w:marBottom w:val="0"/>
      <w:divBdr>
        <w:top w:val="none" w:sz="0" w:space="0" w:color="auto"/>
        <w:left w:val="none" w:sz="0" w:space="0" w:color="auto"/>
        <w:bottom w:val="none" w:sz="0" w:space="0" w:color="auto"/>
        <w:right w:val="none" w:sz="0" w:space="0" w:color="auto"/>
      </w:divBdr>
    </w:div>
    <w:div w:id="2094466340">
      <w:bodyDiv w:val="1"/>
      <w:marLeft w:val="0"/>
      <w:marRight w:val="0"/>
      <w:marTop w:val="0"/>
      <w:marBottom w:val="0"/>
      <w:divBdr>
        <w:top w:val="none" w:sz="0" w:space="0" w:color="auto"/>
        <w:left w:val="none" w:sz="0" w:space="0" w:color="auto"/>
        <w:bottom w:val="none" w:sz="0" w:space="0" w:color="auto"/>
        <w:right w:val="none" w:sz="0" w:space="0" w:color="auto"/>
      </w:divBdr>
      <w:divsChild>
        <w:div w:id="1409186154">
          <w:blockQuote w:val="1"/>
          <w:marLeft w:val="0"/>
          <w:marRight w:val="0"/>
          <w:marTop w:val="120"/>
          <w:marBottom w:val="150"/>
          <w:divBdr>
            <w:top w:val="none" w:sz="0" w:space="0" w:color="auto"/>
            <w:left w:val="single" w:sz="24" w:space="0" w:color="026E57"/>
            <w:bottom w:val="none" w:sz="0" w:space="0" w:color="auto"/>
            <w:right w:val="none" w:sz="0" w:space="0" w:color="auto"/>
          </w:divBdr>
        </w:div>
      </w:divsChild>
    </w:div>
    <w:div w:id="2099405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docker.com/get-started/"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oi\OneDrive\mod&#232;le%20noir%202.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AF60C1-F719-4D34-A20A-DC20E5D86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 noir 2</Template>
  <TotalTime>0</TotalTime>
  <Pages>10</Pages>
  <Words>1433</Words>
  <Characters>7886</Characters>
  <Application>Microsoft Office Word</Application>
  <DocSecurity>0</DocSecurity>
  <Lines>65</Lines>
  <Paragraphs>18</Paragraphs>
  <ScaleCrop>false</ScaleCrop>
  <HeadingPairs>
    <vt:vector size="4" baseType="variant">
      <vt:variant>
        <vt:lpstr>Titre</vt:lpstr>
      </vt:variant>
      <vt:variant>
        <vt:i4>1</vt:i4>
      </vt:variant>
      <vt:variant>
        <vt:lpstr>Titres</vt:lpstr>
      </vt:variant>
      <vt:variant>
        <vt:i4>8</vt:i4>
      </vt:variant>
    </vt:vector>
  </HeadingPairs>
  <TitlesOfParts>
    <vt:vector size="9" baseType="lpstr">
      <vt:lpstr/>
      <vt:lpstr>    Premier container</vt:lpstr>
      <vt:lpstr>        Hello World</vt:lpstr>
      <vt:lpstr>        Observer un container</vt:lpstr>
      <vt:lpstr>        Les images</vt:lpstr>
      <vt:lpstr>    2. Utiliser un container</vt:lpstr>
      <vt:lpstr>        2.1. Interagir avec un container</vt:lpstr>
      <vt:lpstr>        .2. Inspecter un container</vt:lpstr>
      <vt:lpstr>        2.3. Faire tourner un service dans un container</vt:lpstr>
    </vt:vector>
  </TitlesOfParts>
  <Company>Lenovo</Company>
  <LinksUpToDate>false</LinksUpToDate>
  <CharactersWithSpaces>9301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Tonio FranckyinouB</dc:creator>
  <cp:keywords/>
  <cp:lastModifiedBy>Tonio FranckyinouB</cp:lastModifiedBy>
  <cp:revision>78</cp:revision>
  <dcterms:created xsi:type="dcterms:W3CDTF">2025-02-10T18:20:00Z</dcterms:created>
  <dcterms:modified xsi:type="dcterms:W3CDTF">2025-02-26T15:33:00Z</dcterms:modified>
</cp:coreProperties>
</file>